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368DC" w14:textId="63D11AF9" w:rsidR="000F158D" w:rsidRPr="00A84F61" w:rsidRDefault="000F158D" w:rsidP="000F158D">
      <w:pPr>
        <w:pStyle w:val="ae"/>
        <w:tabs>
          <w:tab w:val="left" w:pos="6282"/>
        </w:tabs>
        <w:spacing w:line="240" w:lineRule="auto"/>
        <w:rPr>
          <w:rFonts w:hint="eastAsia"/>
          <w:sz w:val="48"/>
          <w:szCs w:val="48"/>
        </w:rPr>
      </w:pPr>
      <w:r w:rsidRPr="00A84F61">
        <w:rPr>
          <w:rFonts w:hint="eastAsia"/>
          <w:sz w:val="48"/>
          <w:szCs w:val="48"/>
        </w:rPr>
        <w:t>웹 개발 보고서</w:t>
      </w:r>
      <w:r w:rsidRPr="00A84F61">
        <w:rPr>
          <w:sz w:val="48"/>
          <w:szCs w:val="48"/>
        </w:rPr>
        <w:t xml:space="preserve"> – </w:t>
      </w:r>
      <w:r>
        <w:rPr>
          <w:sz w:val="48"/>
          <w:szCs w:val="48"/>
        </w:rPr>
        <w:t xml:space="preserve">React </w:t>
      </w:r>
      <w:r>
        <w:rPr>
          <w:rFonts w:hint="eastAsia"/>
          <w:sz w:val="48"/>
          <w:szCs w:val="48"/>
        </w:rPr>
        <w:t>게시판</w:t>
      </w:r>
    </w:p>
    <w:p w14:paraId="134A8515" w14:textId="799EBB60" w:rsidR="000F158D" w:rsidRPr="00A86C4E" w:rsidRDefault="000F158D" w:rsidP="000F158D">
      <w:pPr>
        <w:pStyle w:val="a8"/>
      </w:pPr>
      <w:r>
        <w:rPr>
          <w:rFonts w:hint="eastAsia"/>
        </w:rPr>
        <w:t xml:space="preserve">컴퓨터공학과 </w:t>
      </w:r>
      <w:proofErr w:type="spellStart"/>
      <w:r>
        <w:rPr>
          <w:rFonts w:hint="eastAsia"/>
        </w:rPr>
        <w:t>김남우</w:t>
      </w:r>
      <w:proofErr w:type="spellEnd"/>
    </w:p>
    <w:p w14:paraId="53915724" w14:textId="1B470466" w:rsidR="000F158D" w:rsidRDefault="000F158D" w:rsidP="000F158D">
      <w:pPr>
        <w:pStyle w:val="af"/>
      </w:pPr>
      <w:sdt>
        <w:sdtPr>
          <w:rPr>
            <w:rFonts w:hint="eastAsia"/>
          </w:rPr>
          <w:alias w:val="회사 이름 입력:"/>
          <w:tag w:val=""/>
          <w:id w:val="442581965"/>
          <w:placeholder>
            <w:docPart w:val="4BC177AB903A4592A298D12D9E4EDFE0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>
            <w:rPr>
              <w:rFonts w:hint="eastAsia"/>
            </w:rPr>
            <w:t>ICT 융복합 연구소</w:t>
          </w:r>
        </w:sdtContent>
      </w:sdt>
    </w:p>
    <w:p w14:paraId="0E80897C" w14:textId="77777777" w:rsidR="000F158D" w:rsidRDefault="000F158D">
      <w:pPr>
        <w:spacing w:after="240" w:line="252" w:lineRule="auto"/>
        <w:ind w:left="0" w:right="0"/>
        <w:rPr>
          <w:caps/>
        </w:rPr>
      </w:pPr>
      <w:r>
        <w:br w:type="page"/>
      </w:r>
    </w:p>
    <w:sdt>
      <w:sdtPr>
        <w:rPr>
          <w:rFonts w:cstheme="minorBidi" w:hint="eastAsia"/>
          <w:caps w:val="0"/>
          <w:color w:val="auto"/>
          <w:sz w:val="22"/>
          <w:szCs w:val="22"/>
          <w:lang w:val="ko-KR"/>
        </w:rPr>
        <w:id w:val="380529068"/>
        <w:docPartObj>
          <w:docPartGallery w:val="Table of Contents"/>
          <w:docPartUnique/>
        </w:docPartObj>
      </w:sdtPr>
      <w:sdtEndPr/>
      <w:sdtContent>
        <w:p w14:paraId="23E91474" w14:textId="3E476242" w:rsidR="006F1F41" w:rsidRDefault="006F1F41" w:rsidP="006F1F41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C27D0F" w14:textId="3F6EFE96" w:rsidR="006F1F41" w:rsidRPr="006F215D" w:rsidRDefault="006F1F41" w:rsidP="006F1F41">
          <w:pPr>
            <w:pStyle w:val="1f0"/>
            <w:rPr>
              <w:rStyle w:val="af7"/>
              <w:noProof/>
              <w:color w:val="auto"/>
              <w:u w:val="none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r:id="rId10" w:anchor="_Toc147867630" w:history="1">
            <w:r w:rsidR="004C31A3">
              <w:rPr>
                <w:rStyle w:val="af7"/>
                <w:noProof/>
              </w:rPr>
              <w:t>reactboard</w:t>
            </w:r>
            <w:r>
              <w:rPr>
                <w:rStyle w:val="af7"/>
                <w:noProof/>
                <w:webHidden/>
                <w:color w:val="auto"/>
              </w:rPr>
              <w:tab/>
            </w:r>
          </w:hyperlink>
          <w:r w:rsidR="006F215D" w:rsidRPr="006F215D">
            <w:rPr>
              <w:rStyle w:val="af7"/>
              <w:noProof/>
              <w:color w:val="auto"/>
              <w:u w:val="none"/>
            </w:rPr>
            <w:t>2</w:t>
          </w:r>
        </w:p>
        <w:p w14:paraId="67581D3D" w14:textId="20299670" w:rsidR="0083661E" w:rsidRPr="006F215D" w:rsidRDefault="008F58C8" w:rsidP="0083661E">
          <w:pPr>
            <w:pStyle w:val="2f6"/>
            <w:rPr>
              <w:rFonts w:asciiTheme="minorHAnsi" w:eastAsiaTheme="minorEastAsia" w:hAnsiTheme="minorHAnsi"/>
              <w:noProof/>
              <w:kern w:val="2"/>
              <w:sz w:val="20"/>
              <w14:ligatures w14:val="none"/>
            </w:rPr>
          </w:pPr>
          <w:hyperlink r:id="rId11" w:anchor="_Toc147867643" w:history="1">
            <w:r w:rsidR="0083661E">
              <w:rPr>
                <w:rStyle w:val="af7"/>
                <w:noProof/>
              </w:rPr>
              <w:t>server.js</w:t>
            </w:r>
            <w:r w:rsidR="0083661E">
              <w:rPr>
                <w:rStyle w:val="af7"/>
                <w:noProof/>
                <w:webHidden/>
                <w:color w:val="auto"/>
              </w:rPr>
              <w:tab/>
            </w:r>
            <w:r w:rsidR="0083661E">
              <w:rPr>
                <w:rStyle w:val="af7"/>
                <w:noProof/>
                <w:webHidden/>
                <w:color w:val="auto"/>
              </w:rPr>
              <w:fldChar w:fldCharType="begin"/>
            </w:r>
            <w:r w:rsidR="0083661E">
              <w:rPr>
                <w:rStyle w:val="af7"/>
                <w:noProof/>
                <w:webHidden/>
                <w:color w:val="auto"/>
              </w:rPr>
              <w:instrText xml:space="preserve"> PAGEREF _Toc147867643 \h </w:instrText>
            </w:r>
            <w:r w:rsidR="0083661E">
              <w:rPr>
                <w:rStyle w:val="af7"/>
                <w:noProof/>
                <w:webHidden/>
                <w:color w:val="auto"/>
              </w:rPr>
            </w:r>
            <w:r>
              <w:rPr>
                <w:rStyle w:val="af7"/>
                <w:noProof/>
                <w:webHidden/>
                <w:color w:val="auto"/>
              </w:rPr>
              <w:fldChar w:fldCharType="separate"/>
            </w:r>
            <w:r w:rsidR="0083661E">
              <w:rPr>
                <w:rStyle w:val="af7"/>
                <w:noProof/>
                <w:webHidden/>
                <w:color w:val="auto"/>
              </w:rPr>
              <w:fldChar w:fldCharType="end"/>
            </w:r>
          </w:hyperlink>
          <w:r w:rsidR="006F215D" w:rsidRPr="006F215D">
            <w:rPr>
              <w:rStyle w:val="af7"/>
              <w:noProof/>
              <w:color w:val="auto"/>
              <w:u w:val="none"/>
            </w:rPr>
            <w:t>3</w:t>
          </w:r>
        </w:p>
        <w:p w14:paraId="48369B98" w14:textId="767D0746" w:rsidR="006F1F41" w:rsidRPr="006F215D" w:rsidRDefault="004C31A3" w:rsidP="000C3AEB">
          <w:pPr>
            <w:pStyle w:val="2f6"/>
            <w:rPr>
              <w:rStyle w:val="af7"/>
              <w:noProof/>
              <w:color w:val="auto"/>
              <w:u w:val="none"/>
            </w:rPr>
          </w:pPr>
          <w:r>
            <w:rPr>
              <w:noProof/>
            </w:rPr>
            <w:t>client</w:t>
          </w:r>
          <w:hyperlink r:id="rId12" w:anchor="_Toc147867631" w:history="1">
            <w:r w:rsidR="006F1F41">
              <w:rPr>
                <w:rStyle w:val="af7"/>
                <w:noProof/>
              </w:rPr>
              <w:t>.j</w:t>
            </w:r>
            <w:r>
              <w:rPr>
                <w:rStyle w:val="af7"/>
                <w:noProof/>
              </w:rPr>
              <w:t>s</w:t>
            </w:r>
            <w:r w:rsidR="0083661E" w:rsidRPr="0083661E">
              <w:rPr>
                <w:rStyle w:val="af7"/>
                <w:noProof/>
                <w:webHidden/>
                <w:color w:val="auto"/>
              </w:rPr>
              <w:tab/>
            </w:r>
          </w:hyperlink>
          <w:r w:rsidR="006F215D" w:rsidRPr="006F215D">
            <w:rPr>
              <w:rStyle w:val="af7"/>
              <w:noProof/>
              <w:color w:val="auto"/>
              <w:u w:val="none"/>
            </w:rPr>
            <w:t>5</w:t>
          </w:r>
        </w:p>
        <w:p w14:paraId="5617045C" w14:textId="358CF84C" w:rsidR="0083661E" w:rsidRPr="006F215D" w:rsidRDefault="008F58C8" w:rsidP="0083661E">
          <w:pPr>
            <w:pStyle w:val="3f2"/>
            <w:rPr>
              <w:rStyle w:val="af7"/>
              <w:noProof/>
              <w:color w:val="auto"/>
              <w:u w:val="none"/>
            </w:rPr>
          </w:pPr>
          <w:hyperlink r:id="rId13" w:anchor="_Toc147867635" w:history="1">
            <w:r w:rsidR="0083661E">
              <w:rPr>
                <w:rStyle w:val="af7"/>
                <w:noProof/>
              </w:rPr>
              <w:t>public</w:t>
            </w:r>
            <w:r w:rsidR="0083661E" w:rsidRPr="0083661E">
              <w:rPr>
                <w:rStyle w:val="af7"/>
                <w:noProof/>
                <w:webHidden/>
                <w:color w:val="auto"/>
              </w:rPr>
              <w:tab/>
            </w:r>
          </w:hyperlink>
          <w:r w:rsidR="006F215D" w:rsidRPr="006F215D">
            <w:rPr>
              <w:rStyle w:val="af7"/>
              <w:noProof/>
              <w:color w:val="auto"/>
              <w:u w:val="none"/>
            </w:rPr>
            <w:t>5</w:t>
          </w:r>
        </w:p>
        <w:p w14:paraId="76DA61AC" w14:textId="7C1E5CCA" w:rsidR="0083661E" w:rsidRPr="0083661E" w:rsidRDefault="0083661E" w:rsidP="0083661E">
          <w:pPr>
            <w:pStyle w:val="3f2"/>
            <w:ind w:left="680"/>
            <w:rPr>
              <w:webHidden/>
            </w:rPr>
          </w:pPr>
          <w:r>
            <w:rPr>
              <w:noProof/>
            </w:rPr>
            <w:t>index.html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5</w:t>
          </w:r>
        </w:p>
        <w:p w14:paraId="6DBFF01A" w14:textId="33DAA1C7" w:rsidR="0083661E" w:rsidRDefault="008F58C8" w:rsidP="0083661E">
          <w:pPr>
            <w:pStyle w:val="3f2"/>
            <w:rPr>
              <w:rStyle w:val="af7"/>
              <w:noProof/>
              <w:color w:val="auto"/>
            </w:rPr>
          </w:pPr>
          <w:hyperlink r:id="rId14" w:anchor="_Toc147867635" w:history="1">
            <w:r w:rsidR="000C3AEB">
              <w:rPr>
                <w:rStyle w:val="af7"/>
                <w:noProof/>
              </w:rPr>
              <w:t>src</w:t>
            </w:r>
            <w:r w:rsidR="0083661E" w:rsidRPr="0083661E">
              <w:rPr>
                <w:rStyle w:val="af7"/>
                <w:noProof/>
                <w:webHidden/>
                <w:color w:val="auto"/>
              </w:rPr>
              <w:tab/>
            </w:r>
          </w:hyperlink>
          <w:r w:rsidR="006F215D" w:rsidRPr="006F215D">
            <w:rPr>
              <w:rStyle w:val="af7"/>
              <w:noProof/>
              <w:color w:val="auto"/>
              <w:u w:val="none"/>
            </w:rPr>
            <w:t>6</w:t>
          </w:r>
        </w:p>
        <w:p w14:paraId="525A1817" w14:textId="657D1473" w:rsidR="0083661E" w:rsidRDefault="0083661E" w:rsidP="0083661E">
          <w:pPr>
            <w:pStyle w:val="3f2"/>
            <w:ind w:left="680"/>
            <w:rPr>
              <w:webHidden/>
            </w:rPr>
          </w:pPr>
          <w:r>
            <w:t>App.js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6</w:t>
          </w:r>
        </w:p>
        <w:p w14:paraId="6297AA12" w14:textId="0A8672B9" w:rsidR="0083661E" w:rsidRPr="0083661E" w:rsidRDefault="0083661E" w:rsidP="0083661E">
          <w:pPr>
            <w:pStyle w:val="3f2"/>
            <w:ind w:left="680"/>
          </w:pPr>
          <w:r>
            <w:rPr>
              <w:noProof/>
            </w:rPr>
            <w:t>index.js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8</w:t>
          </w:r>
        </w:p>
        <w:p w14:paraId="525EDFEF" w14:textId="62EBC8BF" w:rsidR="0083661E" w:rsidRDefault="000C3AEB" w:rsidP="0083661E">
          <w:pPr>
            <w:pStyle w:val="3f2"/>
            <w:ind w:left="680"/>
            <w:rPr>
              <w:webHidden/>
            </w:rPr>
          </w:pPr>
          <w:r w:rsidRPr="000C3AEB">
            <w:rPr>
              <w:noProof/>
            </w:rPr>
            <w:t>components</w:t>
          </w:r>
          <w:r w:rsidR="0083661E" w:rsidRPr="0083661E">
            <w:rPr>
              <w:webHidden/>
            </w:rPr>
            <w:tab/>
          </w:r>
          <w:r w:rsidR="006F215D">
            <w:rPr>
              <w:webHidden/>
            </w:rPr>
            <w:t>9</w:t>
          </w:r>
        </w:p>
        <w:p w14:paraId="28C74787" w14:textId="0F3E0E4E" w:rsidR="0083661E" w:rsidRPr="0083661E" w:rsidRDefault="006F215D" w:rsidP="0083661E">
          <w:pPr>
            <w:pStyle w:val="3f2"/>
            <w:ind w:left="907"/>
            <w:rPr>
              <w:webHidden/>
            </w:rPr>
          </w:pPr>
          <w:r>
            <w:rPr>
              <w:webHidden/>
            </w:rPr>
            <w:t>List</w:t>
          </w:r>
          <w:r w:rsidR="0083661E">
            <w:rPr>
              <w:noProof/>
            </w:rPr>
            <w:t>.js</w:t>
          </w:r>
          <w:r w:rsidR="0083661E" w:rsidRPr="0083661E">
            <w:rPr>
              <w:webHidden/>
            </w:rPr>
            <w:tab/>
          </w:r>
          <w:r>
            <w:rPr>
              <w:webHidden/>
            </w:rPr>
            <w:t>9</w:t>
          </w:r>
        </w:p>
        <w:p w14:paraId="4E7C03E8" w14:textId="0BB3638D" w:rsidR="0083661E" w:rsidRDefault="006F215D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Write</w:t>
          </w:r>
          <w:r w:rsidR="0083661E">
            <w:rPr>
              <w:noProof/>
            </w:rPr>
            <w:t>.js</w:t>
          </w:r>
          <w:r w:rsidR="0083661E" w:rsidRPr="0083661E">
            <w:rPr>
              <w:webHidden/>
            </w:rPr>
            <w:tab/>
          </w:r>
          <w:r>
            <w:rPr>
              <w:webHidden/>
            </w:rPr>
            <w:t>14</w:t>
          </w:r>
        </w:p>
        <w:p w14:paraId="4E9EE8FF" w14:textId="06059B70" w:rsidR="0083661E" w:rsidRP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View.js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20</w:t>
          </w:r>
        </w:p>
        <w:p w14:paraId="255B855A" w14:textId="56DEC940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Edit.js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23</w:t>
          </w:r>
        </w:p>
        <w:p w14:paraId="77EE2C43" w14:textId="6D9BBE88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Delete.js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29</w:t>
          </w:r>
        </w:p>
        <w:p w14:paraId="625A12F1" w14:textId="37B9F786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Delete</w:t>
          </w:r>
          <w:r w:rsidR="006F215D">
            <w:rPr>
              <w:noProof/>
            </w:rPr>
            <w:t>View</w:t>
          </w:r>
          <w:r>
            <w:rPr>
              <w:noProof/>
            </w:rPr>
            <w:t>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33</w:t>
          </w:r>
        </w:p>
        <w:p w14:paraId="1DED57B1" w14:textId="2FAC3AC6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webHidden/>
            </w:rPr>
            <w:t>Pagination</w:t>
          </w:r>
          <w:r>
            <w:rPr>
              <w:noProof/>
            </w:rPr>
            <w:t>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37</w:t>
          </w:r>
        </w:p>
        <w:p w14:paraId="6B929160" w14:textId="218C1317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noProof/>
            </w:rPr>
            <w:t>Timestamp.js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39</w:t>
          </w:r>
        </w:p>
        <w:p w14:paraId="6CFE9E13" w14:textId="451C86F2" w:rsidR="0083661E" w:rsidRDefault="0083661E" w:rsidP="0083661E">
          <w:pPr>
            <w:pStyle w:val="3f2"/>
            <w:ind w:left="907"/>
            <w:rPr>
              <w:webHidden/>
            </w:rPr>
          </w:pPr>
          <w:r>
            <w:rPr>
              <w:webHidden/>
            </w:rPr>
            <w:t>withStyles</w:t>
          </w:r>
          <w:r>
            <w:rPr>
              <w:noProof/>
            </w:rPr>
            <w:t>.js</w:t>
          </w:r>
          <w:r w:rsidRPr="0083661E">
            <w:rPr>
              <w:webHidden/>
            </w:rPr>
            <w:tab/>
          </w:r>
          <w:r w:rsidR="006F215D">
            <w:rPr>
              <w:webHidden/>
            </w:rPr>
            <w:t>40</w:t>
          </w:r>
        </w:p>
        <w:p w14:paraId="1B0D837A" w14:textId="0622871E" w:rsidR="009675C9" w:rsidRDefault="006F1F41" w:rsidP="009675C9">
          <w:pPr>
            <w:pStyle w:val="3f2"/>
            <w:tabs>
              <w:tab w:val="clear" w:pos="9016"/>
              <w:tab w:val="left" w:pos="8088"/>
            </w:tabs>
            <w:ind w:left="907"/>
            <w:rPr>
              <w:lang w:val="ko-KR"/>
            </w:rPr>
          </w:pPr>
          <w:r>
            <w:rPr>
              <w:rFonts w:hint="eastAsia"/>
              <w:b/>
              <w:bCs/>
              <w:lang w:val="ko-KR"/>
            </w:rPr>
            <w:fldChar w:fldCharType="end"/>
          </w:r>
          <w:r w:rsidR="009675C9" w:rsidRPr="00F13A8E">
            <w:rPr>
              <w:b/>
              <w:bCs/>
            </w:rPr>
            <w:tab/>
          </w:r>
        </w:p>
      </w:sdtContent>
    </w:sdt>
    <w:p w14:paraId="10F338D6" w14:textId="77777777" w:rsidR="009675C9" w:rsidRDefault="009675C9">
      <w:pPr>
        <w:spacing w:after="240" w:line="252" w:lineRule="auto"/>
        <w:ind w:left="0" w:right="0"/>
        <w:rPr>
          <w:lang w:val="ko-KR"/>
        </w:rPr>
      </w:pPr>
      <w:r>
        <w:rPr>
          <w:lang w:val="ko-KR"/>
        </w:rPr>
        <w:br w:type="page"/>
      </w:r>
    </w:p>
    <w:p w14:paraId="50494C69" w14:textId="6F0C3074" w:rsidR="00545FC1" w:rsidRDefault="009675C9" w:rsidP="009675C9">
      <w:pPr>
        <w:pStyle w:val="1"/>
      </w:pPr>
      <w:r>
        <w:lastRenderedPageBreak/>
        <w:t>react_board</w:t>
      </w:r>
    </w:p>
    <w:p w14:paraId="38A78F90" w14:textId="586928FD" w:rsidR="000F158D" w:rsidRPr="000F158D" w:rsidRDefault="000F158D" w:rsidP="00AB0904">
      <w:pPr>
        <w:spacing w:after="0"/>
      </w:pPr>
      <w:r w:rsidRPr="000F158D">
        <w:t xml:space="preserve">이 프로그램은 React와 Material-UI를 사용하여 구현된 게시판 </w:t>
      </w:r>
      <w:r>
        <w:rPr>
          <w:rFonts w:hint="eastAsia"/>
        </w:rPr>
        <w:t>웹 사이트입니다</w:t>
      </w:r>
      <w:r w:rsidRPr="000F158D">
        <w:t>.</w:t>
      </w:r>
      <w:r w:rsidR="002A4D43">
        <w:rPr>
          <w:rFonts w:hint="eastAsia"/>
        </w:rPr>
        <w:t xml:space="preserve"> </w:t>
      </w:r>
      <w:r w:rsidRPr="000F158D">
        <w:t xml:space="preserve">사용자는 게시글을 생성, 조회, 수정, 삭제할 수 있으며, 삭제된 게시글을 복원할 수도 있습니다. 또한 </w:t>
      </w:r>
      <w:proofErr w:type="spellStart"/>
      <w:r w:rsidRPr="000F158D">
        <w:t>페이지네이션을</w:t>
      </w:r>
      <w:proofErr w:type="spellEnd"/>
      <w:r w:rsidRPr="000F158D">
        <w:t xml:space="preserve"> 통해 여러 페이지의 게시글을 탐색할 수 있습니다.</w:t>
      </w:r>
    </w:p>
    <w:p w14:paraId="5A992C9F" w14:textId="77777777" w:rsidR="0057458F" w:rsidRDefault="0061339A" w:rsidP="00AB0904">
      <w:pPr>
        <w:keepNext/>
        <w:spacing w:after="0"/>
        <w:ind w:left="0"/>
      </w:pPr>
      <w:r>
        <w:rPr>
          <w:noProof/>
        </w:rPr>
        <w:drawing>
          <wp:inline distT="0" distB="0" distL="0" distR="0" wp14:anchorId="2FD9AC53" wp14:editId="0C9DA14F">
            <wp:extent cx="5616000" cy="4286353"/>
            <wp:effectExtent l="0" t="0" r="381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28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E56" w14:textId="2252864F" w:rsidR="0061339A" w:rsidRPr="0061339A" w:rsidRDefault="0057458F" w:rsidP="0057458F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</w:t>
      </w:r>
      <w:r>
        <w:fldChar w:fldCharType="end"/>
      </w:r>
      <w:r>
        <w:t xml:space="preserve"> - </w:t>
      </w:r>
      <w:r>
        <w:rPr>
          <w:rFonts w:hint="eastAsia"/>
        </w:rPr>
        <w:t xml:space="preserve">게시판 </w:t>
      </w:r>
      <w:proofErr w:type="spellStart"/>
      <w:r>
        <w:rPr>
          <w:rFonts w:hint="eastAsia"/>
        </w:rPr>
        <w:t>메인화면</w:t>
      </w:r>
      <w:proofErr w:type="spellEnd"/>
    </w:p>
    <w:p w14:paraId="352782D9" w14:textId="77777777" w:rsidR="006F215D" w:rsidRDefault="006F215D" w:rsidP="002A4D43">
      <w:pPr>
        <w:rPr>
          <w:b/>
          <w:bCs/>
          <w:kern w:val="0"/>
          <w14:ligatures w14:val="none"/>
        </w:rPr>
      </w:pPr>
    </w:p>
    <w:p w14:paraId="0F3B5311" w14:textId="3FB8F1F8" w:rsidR="000F158D" w:rsidRPr="000F158D" w:rsidRDefault="000F158D" w:rsidP="002A4D43">
      <w:pPr>
        <w:rPr>
          <w:rFonts w:hint="eastAsia"/>
          <w:b/>
          <w:bCs/>
          <w:kern w:val="0"/>
          <w14:ligatures w14:val="none"/>
        </w:rPr>
      </w:pPr>
      <w:r w:rsidRPr="000F158D">
        <w:rPr>
          <w:b/>
          <w:bCs/>
          <w:kern w:val="0"/>
          <w14:ligatures w14:val="none"/>
        </w:rPr>
        <w:t>프로그램의 기능</w:t>
      </w:r>
    </w:p>
    <w:p w14:paraId="71EE7F26" w14:textId="651AE431" w:rsidR="000F158D" w:rsidRPr="000F158D" w:rsidRDefault="002A4D43" w:rsidP="00AA62E5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0F158D" w:rsidRPr="000F158D">
        <w:t>게시글</w:t>
      </w:r>
      <w:r w:rsidR="00CC6F56">
        <w:t xml:space="preserve"> </w:t>
      </w:r>
      <w:proofErr w:type="gramStart"/>
      <w:r w:rsidR="00CC6F56">
        <w:rPr>
          <w:rFonts w:hint="eastAsia"/>
        </w:rPr>
        <w:t xml:space="preserve">목록 </w:t>
      </w:r>
      <w:r w:rsidR="00CC6F56">
        <w:t>:</w:t>
      </w:r>
      <w:proofErr w:type="gramEnd"/>
      <w:r w:rsidR="00CC6F56">
        <w:t xml:space="preserve"> </w:t>
      </w:r>
      <w:r w:rsidR="000F158D" w:rsidRPr="000F158D">
        <w:t>게시글은 제목, 작성자, 게시일 및 삭제일과 함께 테이블 형식으로 표시</w:t>
      </w:r>
    </w:p>
    <w:p w14:paraId="6590DC0C" w14:textId="1FB18A38" w:rsidR="000F158D" w:rsidRPr="000F158D" w:rsidRDefault="002A4D43" w:rsidP="00AA62E5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0F158D" w:rsidRPr="000F158D">
        <w:t xml:space="preserve">게시글 </w:t>
      </w:r>
      <w:proofErr w:type="gramStart"/>
      <w:r w:rsidR="000F158D" w:rsidRPr="000F158D">
        <w:t>생성</w:t>
      </w:r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사용자는 제목과 내용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작성자의 이름</w:t>
      </w:r>
      <w:r w:rsidR="000F158D" w:rsidRPr="000F158D">
        <w:t>을 입력하여 새로운 게시글을 생성</w:t>
      </w:r>
    </w:p>
    <w:p w14:paraId="0156B352" w14:textId="4B6D9D6D" w:rsidR="000F158D" w:rsidRPr="000F158D" w:rsidRDefault="002A4D43" w:rsidP="00AA62E5">
      <w:pPr>
        <w:spacing w:after="0"/>
      </w:pPr>
      <w:r>
        <w:t xml:space="preserve">- </w:t>
      </w:r>
      <w:r w:rsidR="000F158D" w:rsidRPr="000F158D">
        <w:t xml:space="preserve">게시글 </w:t>
      </w:r>
      <w:proofErr w:type="gramStart"/>
      <w:r w:rsidR="000F158D" w:rsidRPr="000F158D">
        <w:t>조회</w:t>
      </w:r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게시글 제목을 클릭하면 게시글의 세부 정보를 볼 수 있는 페이지</w:t>
      </w:r>
      <w:r w:rsidR="00CB417B">
        <w:rPr>
          <w:rFonts w:hint="eastAsia"/>
        </w:rPr>
        <w:t>로</w:t>
      </w:r>
      <w:r w:rsidR="000F158D" w:rsidRPr="000F158D">
        <w:t xml:space="preserve"> 이동</w:t>
      </w:r>
    </w:p>
    <w:p w14:paraId="762A0709" w14:textId="033888E8" w:rsidR="000F158D" w:rsidRPr="000F158D" w:rsidRDefault="002A4D43" w:rsidP="00AA62E5">
      <w:pPr>
        <w:spacing w:after="0"/>
      </w:pPr>
      <w:r>
        <w:t xml:space="preserve">- </w:t>
      </w:r>
      <w:r w:rsidR="000F158D" w:rsidRPr="000F158D">
        <w:t xml:space="preserve">게시글 </w:t>
      </w:r>
      <w:proofErr w:type="gramStart"/>
      <w:r w:rsidR="000F158D" w:rsidRPr="000F158D">
        <w:t>수정</w:t>
      </w:r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</w:t>
      </w:r>
      <w:r>
        <w:rPr>
          <w:rFonts w:hint="eastAsia"/>
        </w:rPr>
        <w:t>세부 정보 페이지에서</w:t>
      </w:r>
      <w:r w:rsidR="000F158D" w:rsidRPr="000F158D">
        <w:t xml:space="preserve"> 수정 버튼을 클릭하여 게시글을 수정</w:t>
      </w:r>
    </w:p>
    <w:p w14:paraId="455CD197" w14:textId="2AE8E30E" w:rsidR="000F158D" w:rsidRPr="000F158D" w:rsidRDefault="002A4D43" w:rsidP="00AA62E5">
      <w:pPr>
        <w:spacing w:after="0"/>
      </w:pPr>
      <w:r>
        <w:t xml:space="preserve">- </w:t>
      </w:r>
      <w:r w:rsidR="000F158D" w:rsidRPr="000F158D">
        <w:t xml:space="preserve">게시글 </w:t>
      </w:r>
      <w:proofErr w:type="gramStart"/>
      <w:r w:rsidR="000F158D" w:rsidRPr="000F158D">
        <w:t>삭제</w:t>
      </w:r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</w:t>
      </w:r>
      <w:r>
        <w:rPr>
          <w:rFonts w:hint="eastAsia"/>
        </w:rPr>
        <w:t>세부 정보 페이지에서</w:t>
      </w:r>
      <w:r w:rsidR="000F158D" w:rsidRPr="000F158D">
        <w:t xml:space="preserve"> 삭제 버튼을 클릭하여 게시글을 삭제</w:t>
      </w:r>
    </w:p>
    <w:p w14:paraId="14E173D6" w14:textId="34FF6B9C" w:rsidR="000F158D" w:rsidRPr="000F158D" w:rsidRDefault="002A4D43" w:rsidP="00AA62E5">
      <w:pPr>
        <w:spacing w:after="0"/>
      </w:pPr>
      <w:r>
        <w:t xml:space="preserve">- </w:t>
      </w:r>
      <w:r w:rsidR="000F158D" w:rsidRPr="000F158D">
        <w:t xml:space="preserve">게시글 </w:t>
      </w:r>
      <w:proofErr w:type="gramStart"/>
      <w:r w:rsidR="000F158D" w:rsidRPr="000F158D">
        <w:t>복원</w:t>
      </w:r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삭제된 게시글은 복원 버튼을 클릭하여 복원</w:t>
      </w:r>
    </w:p>
    <w:p w14:paraId="303F3345" w14:textId="47D67BB0" w:rsidR="00AA62E5" w:rsidRDefault="002A4D43" w:rsidP="00AA62E5">
      <w:pPr>
        <w:spacing w:after="0"/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="000F158D" w:rsidRPr="000F158D">
        <w:t>페이지네이션</w:t>
      </w:r>
      <w:proofErr w:type="spellEnd"/>
      <w:r>
        <w:rPr>
          <w:rFonts w:hint="eastAsia"/>
        </w:rPr>
        <w:t xml:space="preserve"> </w:t>
      </w:r>
      <w:r w:rsidR="000F158D" w:rsidRPr="000F158D">
        <w:t>:</w:t>
      </w:r>
      <w:proofErr w:type="gramEnd"/>
      <w:r w:rsidR="000F158D" w:rsidRPr="000F158D">
        <w:t xml:space="preserve"> 여러 페이지의 게시글을 표시하기 위해 </w:t>
      </w:r>
      <w:proofErr w:type="spellStart"/>
      <w:r w:rsidR="000F158D" w:rsidRPr="000F158D">
        <w:t>페이지네이션</w:t>
      </w:r>
      <w:proofErr w:type="spellEnd"/>
      <w:r w:rsidR="000F158D" w:rsidRPr="000F158D">
        <w:t xml:space="preserve"> </w:t>
      </w:r>
      <w:r w:rsidR="00AA62E5">
        <w:rPr>
          <w:rFonts w:hint="eastAsia"/>
        </w:rPr>
        <w:t>제공</w:t>
      </w:r>
    </w:p>
    <w:p w14:paraId="28EC5606" w14:textId="73D99BB5" w:rsidR="009675C9" w:rsidRDefault="00AA62E5" w:rsidP="0061339A">
      <w:pPr>
        <w:spacing w:after="0" w:line="276" w:lineRule="auto"/>
        <w:ind w:left="0"/>
      </w:pPr>
      <w:r>
        <w:t xml:space="preserve"> </w:t>
      </w:r>
      <w:r w:rsidR="009675C9">
        <w:br w:type="page"/>
      </w:r>
    </w:p>
    <w:p w14:paraId="169A377B" w14:textId="3D95C3E1" w:rsidR="00810D27" w:rsidRPr="0062338E" w:rsidRDefault="009675C9" w:rsidP="0062338E">
      <w:pPr>
        <w:pStyle w:val="21"/>
      </w:pPr>
      <w:r>
        <w:lastRenderedPageBreak/>
        <w:t>server.js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2617"/>
        <w:gridCol w:w="6327"/>
      </w:tblGrid>
      <w:tr w:rsidR="00C47FDD" w:rsidRPr="00392480" w14:paraId="25F8D53F" w14:textId="77777777" w:rsidTr="00F33601">
        <w:tc>
          <w:tcPr>
            <w:tcW w:w="2617" w:type="dxa"/>
          </w:tcPr>
          <w:p w14:paraId="5BA04FF8" w14:textId="77777777" w:rsidR="00C47FDD" w:rsidRPr="00392480" w:rsidRDefault="00C47FDD" w:rsidP="00F33601">
            <w:pPr>
              <w:ind w:left="0"/>
              <w:jc w:val="center"/>
              <w:rPr>
                <w:b/>
                <w:bCs/>
              </w:rPr>
            </w:pPr>
            <w:r w:rsidRPr="00392480">
              <w:rPr>
                <w:rFonts w:hint="eastAsia"/>
                <w:b/>
                <w:bCs/>
              </w:rPr>
              <w:t>r</w:t>
            </w:r>
            <w:r w:rsidRPr="00392480">
              <w:rPr>
                <w:b/>
                <w:bCs/>
              </w:rPr>
              <w:t>equire</w:t>
            </w:r>
          </w:p>
        </w:tc>
        <w:tc>
          <w:tcPr>
            <w:tcW w:w="6327" w:type="dxa"/>
          </w:tcPr>
          <w:p w14:paraId="3028BD74" w14:textId="77777777" w:rsidR="00C47FDD" w:rsidRPr="00392480" w:rsidRDefault="00C47FDD" w:rsidP="00F33601">
            <w:pPr>
              <w:ind w:left="0"/>
              <w:jc w:val="center"/>
              <w:rPr>
                <w:b/>
                <w:bCs/>
              </w:rPr>
            </w:pPr>
            <w:r w:rsidRPr="00392480">
              <w:rPr>
                <w:rFonts w:hint="eastAsia"/>
                <w:b/>
                <w:bCs/>
              </w:rPr>
              <w:t>설명</w:t>
            </w:r>
          </w:p>
        </w:tc>
      </w:tr>
      <w:tr w:rsidR="00C47FDD" w14:paraId="513501EC" w14:textId="77777777" w:rsidTr="00F33601">
        <w:tc>
          <w:tcPr>
            <w:tcW w:w="2617" w:type="dxa"/>
          </w:tcPr>
          <w:p w14:paraId="56199E03" w14:textId="77777777" w:rsidR="00C47FDD" w:rsidRDefault="00C47FDD" w:rsidP="00F33601">
            <w:pPr>
              <w:ind w:left="0"/>
              <w:jc w:val="center"/>
            </w:pPr>
            <w:r>
              <w:t>express</w:t>
            </w:r>
          </w:p>
        </w:tc>
        <w:tc>
          <w:tcPr>
            <w:tcW w:w="6327" w:type="dxa"/>
          </w:tcPr>
          <w:p w14:paraId="2FCFC7E9" w14:textId="1BB948B4" w:rsidR="00C47FDD" w:rsidRDefault="00C47FDD" w:rsidP="00F33601">
            <w:pPr>
              <w:ind w:left="0"/>
              <w:jc w:val="center"/>
            </w:pPr>
            <w:r>
              <w:rPr>
                <w:rFonts w:hint="eastAsia"/>
              </w:rPr>
              <w:t>N</w:t>
            </w:r>
            <w:r>
              <w:t>ode.j</w:t>
            </w:r>
            <w:r>
              <w:rPr>
                <w:rFonts w:hint="eastAsia"/>
              </w:rPr>
              <w:t>s웹 애플리케이션을 빠르고 간편하게 개발하기 위한 프레임워크</w:t>
            </w:r>
          </w:p>
        </w:tc>
      </w:tr>
      <w:tr w:rsidR="00C47FDD" w14:paraId="1E8EB453" w14:textId="77777777" w:rsidTr="00F33601">
        <w:tc>
          <w:tcPr>
            <w:tcW w:w="2617" w:type="dxa"/>
          </w:tcPr>
          <w:p w14:paraId="79979120" w14:textId="4D6B9180" w:rsidR="00C47FDD" w:rsidRPr="003A1C35" w:rsidRDefault="00C47FDD" w:rsidP="003A1C35">
            <w:pPr>
              <w:ind w:left="0"/>
              <w:jc w:val="center"/>
            </w:pPr>
            <w:r w:rsidRPr="003A1C35">
              <w:t>body-parser</w:t>
            </w:r>
          </w:p>
        </w:tc>
        <w:tc>
          <w:tcPr>
            <w:tcW w:w="6327" w:type="dxa"/>
          </w:tcPr>
          <w:p w14:paraId="46A76306" w14:textId="7284C035" w:rsidR="003A1C35" w:rsidRPr="003A1C35" w:rsidRDefault="003A1C35" w:rsidP="003A1C35">
            <w:pPr>
              <w:ind w:left="0"/>
              <w:jc w:val="center"/>
            </w:pPr>
            <w:r w:rsidRPr="003A1C35">
              <w:t xml:space="preserve">요청의 본문을 </w:t>
            </w:r>
            <w:proofErr w:type="spellStart"/>
            <w:r w:rsidRPr="003A1C35">
              <w:t>파싱하여</w:t>
            </w:r>
            <w:proofErr w:type="spellEnd"/>
            <w:r w:rsidRPr="003A1C35">
              <w:t xml:space="preserve"> 서버에서 사용할 수 있는 형태로 제공</w:t>
            </w:r>
            <w:r w:rsidRPr="003A1C35">
              <w:rPr>
                <w:rFonts w:hint="eastAsia"/>
              </w:rPr>
              <w:t xml:space="preserve">하는 </w:t>
            </w:r>
            <w:r w:rsidRPr="003A1C35">
              <w:t>express</w:t>
            </w:r>
            <w:r w:rsidRPr="003A1C35">
              <w:rPr>
                <w:rFonts w:hint="eastAsia"/>
              </w:rPr>
              <w:t>의 미들웨어</w:t>
            </w:r>
          </w:p>
        </w:tc>
      </w:tr>
      <w:tr w:rsidR="009157F0" w14:paraId="4A39C0A5" w14:textId="77777777" w:rsidTr="00F33601">
        <w:tc>
          <w:tcPr>
            <w:tcW w:w="2617" w:type="dxa"/>
          </w:tcPr>
          <w:p w14:paraId="6E3AB19C" w14:textId="2CB99FC7" w:rsidR="009157F0" w:rsidRPr="003A1C35" w:rsidRDefault="009157F0" w:rsidP="003A1C35">
            <w:pPr>
              <w:ind w:left="0"/>
              <w:jc w:val="center"/>
            </w:pPr>
            <w:r w:rsidRPr="003A1C35">
              <w:t>fs</w:t>
            </w:r>
          </w:p>
        </w:tc>
        <w:tc>
          <w:tcPr>
            <w:tcW w:w="6327" w:type="dxa"/>
          </w:tcPr>
          <w:p w14:paraId="5CBC98AB" w14:textId="2A0B28C2" w:rsidR="009157F0" w:rsidRPr="003A1C35" w:rsidRDefault="003A1C35" w:rsidP="003A1C35">
            <w:pPr>
              <w:ind w:left="0"/>
              <w:jc w:val="center"/>
            </w:pPr>
            <w:r w:rsidRPr="003A1C35">
              <w:rPr>
                <w:rFonts w:hint="eastAsia"/>
              </w:rPr>
              <w:t xml:space="preserve">파일 시스템과 상호작용하기 위한 메서드를 제공하는 </w:t>
            </w:r>
            <w:r w:rsidRPr="003A1C35">
              <w:t xml:space="preserve">Node.js </w:t>
            </w:r>
            <w:r w:rsidRPr="003A1C35">
              <w:rPr>
                <w:rFonts w:hint="eastAsia"/>
              </w:rPr>
              <w:t>내장 모듈</w:t>
            </w:r>
          </w:p>
        </w:tc>
      </w:tr>
      <w:tr w:rsidR="009157F0" w14:paraId="1999EFF1" w14:textId="77777777" w:rsidTr="00F33601">
        <w:tc>
          <w:tcPr>
            <w:tcW w:w="2617" w:type="dxa"/>
          </w:tcPr>
          <w:p w14:paraId="1A213083" w14:textId="5E7F0EF0" w:rsidR="009157F0" w:rsidRPr="003A1C35" w:rsidRDefault="009157F0" w:rsidP="003A1C35">
            <w:pPr>
              <w:ind w:left="0"/>
              <w:jc w:val="center"/>
            </w:pPr>
            <w:r w:rsidRPr="003A1C35">
              <w:t>mysql2</w:t>
            </w:r>
          </w:p>
        </w:tc>
        <w:tc>
          <w:tcPr>
            <w:tcW w:w="6327" w:type="dxa"/>
          </w:tcPr>
          <w:p w14:paraId="064ED6FA" w14:textId="2FD80823" w:rsidR="009157F0" w:rsidRPr="003A1C35" w:rsidRDefault="003A1C35" w:rsidP="003A1C35">
            <w:pPr>
              <w:tabs>
                <w:tab w:val="left" w:pos="2293"/>
              </w:tabs>
              <w:ind w:left="0"/>
              <w:jc w:val="center"/>
            </w:pPr>
            <w:r w:rsidRPr="003A1C35">
              <w:t>MySQL 서버와의 효율적인 통신을 지</w:t>
            </w:r>
            <w:r w:rsidRPr="003A1C35">
              <w:rPr>
                <w:rFonts w:hint="eastAsia"/>
              </w:rPr>
              <w:t xml:space="preserve">원하는 </w:t>
            </w:r>
            <w:r w:rsidRPr="003A1C35">
              <w:t>Node.js용 MySQL 클라이언트 라이브러리</w:t>
            </w:r>
          </w:p>
        </w:tc>
      </w:tr>
      <w:tr w:rsidR="009157F0" w14:paraId="1FD67BD3" w14:textId="77777777" w:rsidTr="00F33601">
        <w:tc>
          <w:tcPr>
            <w:tcW w:w="2617" w:type="dxa"/>
          </w:tcPr>
          <w:p w14:paraId="6AB619C4" w14:textId="5D5FFF6E" w:rsidR="009157F0" w:rsidRPr="003A1C35" w:rsidRDefault="009157F0" w:rsidP="003A1C35">
            <w:pPr>
              <w:ind w:left="0"/>
              <w:jc w:val="center"/>
            </w:pPr>
            <w:proofErr w:type="spellStart"/>
            <w:r w:rsidRPr="003A1C35">
              <w:rPr>
                <w:rFonts w:hint="eastAsia"/>
              </w:rPr>
              <w:t>c</w:t>
            </w:r>
            <w:r w:rsidRPr="003A1C35">
              <w:t>reatePool</w:t>
            </w:r>
            <w:proofErr w:type="spellEnd"/>
          </w:p>
        </w:tc>
        <w:tc>
          <w:tcPr>
            <w:tcW w:w="6327" w:type="dxa"/>
          </w:tcPr>
          <w:p w14:paraId="67075861" w14:textId="5D6CBE93" w:rsidR="009157F0" w:rsidRPr="003A1C35" w:rsidRDefault="003A1C35" w:rsidP="003A1C35">
            <w:pPr>
              <w:tabs>
                <w:tab w:val="left" w:pos="2067"/>
              </w:tabs>
              <w:ind w:left="0"/>
              <w:jc w:val="center"/>
            </w:pPr>
            <w:r w:rsidRPr="003A1C35">
              <w:t xml:space="preserve">mysql2 모듈에서 </w:t>
            </w:r>
            <w:r w:rsidRPr="003A1C35">
              <w:rPr>
                <w:rFonts w:hint="eastAsia"/>
              </w:rPr>
              <w:t>제공되며,</w:t>
            </w:r>
            <w:r w:rsidRPr="003A1C35">
              <w:t xml:space="preserve"> MySQL 데이터베이스에 대한 연결 풀을 생</w:t>
            </w:r>
            <w:r w:rsidRPr="003A1C35">
              <w:rPr>
                <w:rFonts w:hint="eastAsia"/>
              </w:rPr>
              <w:t>성하는</w:t>
            </w:r>
            <w:r w:rsidRPr="003A1C35">
              <w:t xml:space="preserve"> 메서드</w:t>
            </w:r>
          </w:p>
        </w:tc>
      </w:tr>
    </w:tbl>
    <w:p w14:paraId="10ABAE30" w14:textId="77777777" w:rsidR="0086372D" w:rsidRDefault="0086372D" w:rsidP="003A1C35">
      <w:pPr>
        <w:rPr>
          <w:b/>
          <w:bCs/>
          <w:kern w:val="0"/>
          <w14:ligatures w14:val="none"/>
        </w:rPr>
      </w:pPr>
    </w:p>
    <w:p w14:paraId="682B1718" w14:textId="7509B683" w:rsidR="00B25BD7" w:rsidRDefault="00B25BD7" w:rsidP="003A1C35">
      <w:pPr>
        <w:rPr>
          <w:b/>
          <w:bCs/>
          <w:kern w:val="0"/>
          <w14:ligatures w14:val="none"/>
        </w:rPr>
      </w:pPr>
      <w:proofErr w:type="spellStart"/>
      <w:proofErr w:type="gramStart"/>
      <w:r w:rsidRPr="00B25BD7">
        <w:rPr>
          <w:b/>
          <w:bCs/>
          <w:kern w:val="0"/>
          <w14:ligatures w14:val="none"/>
        </w:rPr>
        <w:t>app.use</w:t>
      </w:r>
      <w:proofErr w:type="spellEnd"/>
      <w:r w:rsidRPr="00B25BD7">
        <w:rPr>
          <w:b/>
          <w:bCs/>
          <w:kern w:val="0"/>
          <w14:ligatures w14:val="none"/>
        </w:rPr>
        <w:t>(</w:t>
      </w:r>
      <w:proofErr w:type="spellStart"/>
      <w:proofErr w:type="gramEnd"/>
      <w:r w:rsidRPr="00B25BD7">
        <w:rPr>
          <w:b/>
          <w:bCs/>
          <w:kern w:val="0"/>
          <w14:ligatures w14:val="none"/>
        </w:rPr>
        <w:t>bodyParser.json</w:t>
      </w:r>
      <w:proofErr w:type="spellEnd"/>
      <w:r w:rsidRPr="00B25BD7">
        <w:rPr>
          <w:b/>
          <w:bCs/>
          <w:kern w:val="0"/>
          <w14:ligatures w14:val="none"/>
        </w:rPr>
        <w:t>());</w:t>
      </w:r>
    </w:p>
    <w:p w14:paraId="4C44521A" w14:textId="0A1A638C" w:rsidR="0086372D" w:rsidRPr="0086372D" w:rsidRDefault="0086372D" w:rsidP="00D369E8">
      <w:pPr>
        <w:spacing w:after="0"/>
      </w:pPr>
      <w:r w:rsidRPr="0086372D">
        <w:t>-</w:t>
      </w:r>
      <w:r>
        <w:t xml:space="preserve"> </w:t>
      </w:r>
      <w:r w:rsidRPr="0086372D">
        <w:t xml:space="preserve">HTTP 요청 본문(body)이 JSON 형식일 경우, </w:t>
      </w:r>
      <w:r w:rsidR="00A90A9E">
        <w:rPr>
          <w:rFonts w:hint="eastAsia"/>
        </w:rPr>
        <w:t>데이터를</w:t>
      </w:r>
      <w:r w:rsidRPr="0086372D">
        <w:t xml:space="preserve"> </w:t>
      </w:r>
      <w:proofErr w:type="spellStart"/>
      <w:r w:rsidRPr="0086372D">
        <w:t>파싱하여</w:t>
      </w:r>
      <w:proofErr w:type="spellEnd"/>
      <w:r w:rsidRPr="0086372D">
        <w:t xml:space="preserve"> JavaScript 객체로 변환</w:t>
      </w:r>
    </w:p>
    <w:p w14:paraId="740E7F64" w14:textId="77777777" w:rsidR="0086372D" w:rsidRPr="0086372D" w:rsidRDefault="0086372D" w:rsidP="00D369E8">
      <w:pPr>
        <w:spacing w:after="0"/>
      </w:pPr>
      <w:r w:rsidRPr="0086372D">
        <w:t xml:space="preserve">- 변환된 데이터는 </w:t>
      </w:r>
      <w:proofErr w:type="spellStart"/>
      <w:proofErr w:type="gramStart"/>
      <w:r w:rsidRPr="0086372D">
        <w:t>req.body</w:t>
      </w:r>
      <w:proofErr w:type="spellEnd"/>
      <w:proofErr w:type="gramEnd"/>
      <w:r w:rsidRPr="0086372D">
        <w:t xml:space="preserve"> 객체에 저장되어 </w:t>
      </w:r>
      <w:proofErr w:type="spellStart"/>
      <w:r w:rsidRPr="0086372D">
        <w:t>라우트</w:t>
      </w:r>
      <w:proofErr w:type="spellEnd"/>
      <w:r w:rsidRPr="0086372D">
        <w:t xml:space="preserve"> </w:t>
      </w:r>
      <w:proofErr w:type="spellStart"/>
      <w:r w:rsidRPr="0086372D">
        <w:t>핸들러에서</w:t>
      </w:r>
      <w:proofErr w:type="spellEnd"/>
      <w:r w:rsidRPr="0086372D">
        <w:t xml:space="preserve"> 사용 가능 </w:t>
      </w:r>
    </w:p>
    <w:p w14:paraId="4C3F63FF" w14:textId="6B3A1843" w:rsidR="0086372D" w:rsidRPr="00B25BD7" w:rsidRDefault="0086372D" w:rsidP="003A1C35">
      <w:pPr>
        <w:rPr>
          <w:b/>
          <w:bCs/>
          <w:kern w:val="0"/>
          <w14:ligatures w14:val="none"/>
        </w:rPr>
      </w:pPr>
    </w:p>
    <w:p w14:paraId="152D609D" w14:textId="51757027" w:rsidR="00B25BD7" w:rsidRDefault="00B25BD7" w:rsidP="0086372D">
      <w:pPr>
        <w:rPr>
          <w:b/>
          <w:bCs/>
          <w:kern w:val="0"/>
          <w14:ligatures w14:val="none"/>
        </w:rPr>
      </w:pPr>
      <w:proofErr w:type="spellStart"/>
      <w:proofErr w:type="gramStart"/>
      <w:r w:rsidRPr="00B25BD7">
        <w:rPr>
          <w:b/>
          <w:bCs/>
          <w:kern w:val="0"/>
          <w14:ligatures w14:val="none"/>
        </w:rPr>
        <w:t>app.use</w:t>
      </w:r>
      <w:proofErr w:type="spellEnd"/>
      <w:r w:rsidRPr="00B25BD7">
        <w:rPr>
          <w:b/>
          <w:bCs/>
          <w:kern w:val="0"/>
          <w14:ligatures w14:val="none"/>
        </w:rPr>
        <w:t>(</w:t>
      </w:r>
      <w:proofErr w:type="spellStart"/>
      <w:proofErr w:type="gramEnd"/>
      <w:r w:rsidRPr="00B25BD7">
        <w:rPr>
          <w:b/>
          <w:bCs/>
          <w:kern w:val="0"/>
          <w14:ligatures w14:val="none"/>
        </w:rPr>
        <w:t>bodyParser.urlencoded</w:t>
      </w:r>
      <w:proofErr w:type="spellEnd"/>
      <w:r w:rsidRPr="00B25BD7">
        <w:rPr>
          <w:b/>
          <w:bCs/>
          <w:kern w:val="0"/>
          <w14:ligatures w14:val="none"/>
        </w:rPr>
        <w:t>({ extended: true }));</w:t>
      </w:r>
    </w:p>
    <w:p w14:paraId="6E57FECC" w14:textId="04BFFAEE" w:rsidR="0086372D" w:rsidRPr="0086372D" w:rsidRDefault="0086372D" w:rsidP="00D369E8">
      <w:pPr>
        <w:spacing w:after="0"/>
      </w:pPr>
      <w:r w:rsidRPr="0086372D">
        <w:t xml:space="preserve">- </w:t>
      </w:r>
      <w:r w:rsidR="00A90A9E">
        <w:rPr>
          <w:rFonts w:hint="eastAsia"/>
        </w:rPr>
        <w:t xml:space="preserve">마찬가지로 </w:t>
      </w:r>
      <w:r w:rsidRPr="0086372D">
        <w:t xml:space="preserve">URL-encoded 형식일 경우, 데이터를 </w:t>
      </w:r>
      <w:proofErr w:type="spellStart"/>
      <w:r w:rsidRPr="0086372D">
        <w:t>파싱하여</w:t>
      </w:r>
      <w:proofErr w:type="spellEnd"/>
      <w:r w:rsidRPr="0086372D">
        <w:t xml:space="preserve"> JavaScript 객체로 변환</w:t>
      </w:r>
    </w:p>
    <w:p w14:paraId="40D6BDDD" w14:textId="44D84EC6" w:rsidR="0086372D" w:rsidRPr="0086372D" w:rsidRDefault="0086372D" w:rsidP="00D369E8">
      <w:pPr>
        <w:spacing w:after="0"/>
      </w:pPr>
      <w:r w:rsidRPr="0086372D">
        <w:t xml:space="preserve">- </w:t>
      </w:r>
      <w:proofErr w:type="gramStart"/>
      <w:r w:rsidRPr="0086372D">
        <w:t>{ extended</w:t>
      </w:r>
      <w:proofErr w:type="gramEnd"/>
      <w:r w:rsidRPr="0086372D">
        <w:t xml:space="preserve">: true }: 중첩된 객체를 </w:t>
      </w:r>
      <w:proofErr w:type="spellStart"/>
      <w:r w:rsidRPr="0086372D">
        <w:t>파싱할</w:t>
      </w:r>
      <w:proofErr w:type="spellEnd"/>
      <w:r w:rsidRPr="0086372D">
        <w:t xml:space="preserve"> 수 있도록 하는 옵션</w:t>
      </w:r>
    </w:p>
    <w:p w14:paraId="7465343B" w14:textId="07EDA39D" w:rsidR="0086372D" w:rsidRDefault="0086372D" w:rsidP="003A1C35">
      <w:pPr>
        <w:rPr>
          <w:b/>
          <w:bCs/>
          <w:kern w:val="0"/>
          <w14:ligatures w14:val="none"/>
        </w:rPr>
      </w:pPr>
    </w:p>
    <w:p w14:paraId="647A9144" w14:textId="64E8C90A" w:rsidR="0086372D" w:rsidRPr="0086372D" w:rsidRDefault="0086372D" w:rsidP="0086372D">
      <w:pPr>
        <w:rPr>
          <w:b/>
          <w:bCs/>
          <w:kern w:val="0"/>
          <w14:ligatures w14:val="none"/>
        </w:rPr>
      </w:pPr>
      <w:r w:rsidRPr="0086372D">
        <w:rPr>
          <w:b/>
          <w:bCs/>
          <w:kern w:val="0"/>
          <w14:ligatures w14:val="none"/>
        </w:rPr>
        <w:t xml:space="preserve">const data = </w:t>
      </w:r>
      <w:proofErr w:type="spellStart"/>
      <w:proofErr w:type="gramStart"/>
      <w:r w:rsidRPr="0086372D">
        <w:rPr>
          <w:b/>
          <w:bCs/>
          <w:kern w:val="0"/>
          <w14:ligatures w14:val="none"/>
        </w:rPr>
        <w:t>fs.readFileSync</w:t>
      </w:r>
      <w:proofErr w:type="spellEnd"/>
      <w:proofErr w:type="gramEnd"/>
      <w:r w:rsidRPr="0086372D">
        <w:rPr>
          <w:b/>
          <w:bCs/>
          <w:kern w:val="0"/>
          <w14:ligatures w14:val="none"/>
        </w:rPr>
        <w:t>('./</w:t>
      </w:r>
      <w:proofErr w:type="spellStart"/>
      <w:r w:rsidRPr="0086372D">
        <w:rPr>
          <w:b/>
          <w:bCs/>
          <w:kern w:val="0"/>
          <w14:ligatures w14:val="none"/>
        </w:rPr>
        <w:t>database.json</w:t>
      </w:r>
      <w:proofErr w:type="spellEnd"/>
      <w:r w:rsidRPr="0086372D">
        <w:rPr>
          <w:b/>
          <w:bCs/>
          <w:kern w:val="0"/>
          <w14:ligatures w14:val="none"/>
        </w:rPr>
        <w:t>');</w:t>
      </w:r>
    </w:p>
    <w:p w14:paraId="4D23C015" w14:textId="77777777" w:rsidR="0086372D" w:rsidRPr="0086372D" w:rsidRDefault="0086372D" w:rsidP="00D369E8">
      <w:pPr>
        <w:spacing w:after="0"/>
      </w:pPr>
      <w:r w:rsidRPr="0086372D">
        <w:t xml:space="preserve">- fs 모듈을 사용하여 현재 디렉토리의 </w:t>
      </w:r>
      <w:proofErr w:type="spellStart"/>
      <w:proofErr w:type="gramStart"/>
      <w:r w:rsidRPr="0086372D">
        <w:t>database.json</w:t>
      </w:r>
      <w:proofErr w:type="spellEnd"/>
      <w:proofErr w:type="gramEnd"/>
      <w:r w:rsidRPr="0086372D">
        <w:t xml:space="preserve"> 파일을 동기적으로 </w:t>
      </w:r>
      <w:proofErr w:type="spellStart"/>
      <w:r w:rsidRPr="0086372D">
        <w:t>읽어옴</w:t>
      </w:r>
      <w:proofErr w:type="spellEnd"/>
    </w:p>
    <w:p w14:paraId="7C8A4581" w14:textId="18D66912" w:rsidR="0086372D" w:rsidRDefault="0086372D" w:rsidP="00D369E8">
      <w:pPr>
        <w:spacing w:after="0"/>
      </w:pPr>
      <w:r w:rsidRPr="0086372D">
        <w:t xml:space="preserve">- </w:t>
      </w:r>
      <w:proofErr w:type="spellStart"/>
      <w:r w:rsidRPr="0086372D">
        <w:t>readFileSync</w:t>
      </w:r>
      <w:proofErr w:type="spellEnd"/>
      <w:r w:rsidRPr="0086372D">
        <w:t xml:space="preserve"> 함수: 파일을 읽어오고 그 내용을 반환</w:t>
      </w:r>
    </w:p>
    <w:p w14:paraId="74899BF2" w14:textId="77777777" w:rsidR="00A90A9E" w:rsidRPr="00A90A9E" w:rsidRDefault="00A90A9E" w:rsidP="00A90A9E"/>
    <w:p w14:paraId="13C26DFE" w14:textId="008FA853" w:rsidR="003A1C35" w:rsidRDefault="00B25BD7" w:rsidP="003A1C35">
      <w:pPr>
        <w:rPr>
          <w:b/>
          <w:bCs/>
          <w:kern w:val="0"/>
          <w14:ligatures w14:val="none"/>
        </w:rPr>
      </w:pPr>
      <w:r w:rsidRPr="00B25BD7">
        <w:rPr>
          <w:b/>
          <w:bCs/>
          <w:kern w:val="0"/>
          <w14:ligatures w14:val="none"/>
        </w:rPr>
        <w:t xml:space="preserve">const conf = </w:t>
      </w:r>
      <w:proofErr w:type="spellStart"/>
      <w:r w:rsidRPr="00B25BD7">
        <w:rPr>
          <w:b/>
          <w:bCs/>
          <w:kern w:val="0"/>
          <w14:ligatures w14:val="none"/>
        </w:rPr>
        <w:t>JSON.parse</w:t>
      </w:r>
      <w:proofErr w:type="spellEnd"/>
      <w:r w:rsidRPr="00B25BD7">
        <w:rPr>
          <w:b/>
          <w:bCs/>
          <w:kern w:val="0"/>
          <w14:ligatures w14:val="none"/>
        </w:rPr>
        <w:t>(data);</w:t>
      </w:r>
    </w:p>
    <w:p w14:paraId="022D36AA" w14:textId="77777777" w:rsidR="0086372D" w:rsidRPr="0086372D" w:rsidRDefault="0086372D" w:rsidP="00D369E8">
      <w:pPr>
        <w:spacing w:after="0"/>
      </w:pPr>
      <w:r w:rsidRPr="0086372D">
        <w:t>- 읽어온 JSON 형식의 데이터를 JavaScript 객체로 파싱</w:t>
      </w:r>
    </w:p>
    <w:p w14:paraId="703B893F" w14:textId="6151A75D" w:rsidR="00D369E8" w:rsidRDefault="0086372D" w:rsidP="00D369E8">
      <w:pPr>
        <w:spacing w:after="0"/>
      </w:pPr>
      <w:r w:rsidRPr="0086372D">
        <w:t xml:space="preserve">- </w:t>
      </w:r>
      <w:proofErr w:type="spellStart"/>
      <w:r w:rsidRPr="0086372D">
        <w:t>JSON.parse</w:t>
      </w:r>
      <w:proofErr w:type="spellEnd"/>
      <w:r w:rsidRPr="0086372D">
        <w:t xml:space="preserve"> 함수: </w:t>
      </w:r>
      <w:proofErr w:type="spellStart"/>
      <w:proofErr w:type="gramStart"/>
      <w:r w:rsidRPr="0086372D">
        <w:t>database.json</w:t>
      </w:r>
      <w:proofErr w:type="spellEnd"/>
      <w:proofErr w:type="gramEnd"/>
      <w:r w:rsidRPr="0086372D">
        <w:t xml:space="preserve"> 파일의 내용을 JavaScript 객체로 변환</w:t>
      </w:r>
    </w:p>
    <w:p w14:paraId="148E8A6E" w14:textId="77777777" w:rsidR="00D369E8" w:rsidRDefault="00D369E8">
      <w:pPr>
        <w:spacing w:after="240" w:line="252" w:lineRule="auto"/>
        <w:ind w:left="0" w:right="0"/>
      </w:pPr>
      <w:r>
        <w:br w:type="page"/>
      </w:r>
    </w:p>
    <w:p w14:paraId="6931D737" w14:textId="788B1F2D" w:rsidR="00810D27" w:rsidRDefault="00810D27" w:rsidP="00810D27">
      <w:pPr>
        <w:rPr>
          <w:b/>
          <w:bCs/>
          <w:kern w:val="0"/>
          <w14:ligatures w14:val="none"/>
        </w:rPr>
      </w:pPr>
      <w:proofErr w:type="spellStart"/>
      <w:proofErr w:type="gramStart"/>
      <w:r w:rsidRPr="00810D27">
        <w:rPr>
          <w:b/>
          <w:bCs/>
          <w:kern w:val="0"/>
          <w14:ligatures w14:val="none"/>
        </w:rPr>
        <w:lastRenderedPageBreak/>
        <w:t>app.get</w:t>
      </w:r>
      <w:proofErr w:type="spellEnd"/>
      <w:r w:rsidRPr="00810D27">
        <w:rPr>
          <w:b/>
          <w:bCs/>
          <w:kern w:val="0"/>
          <w14:ligatures w14:val="none"/>
        </w:rPr>
        <w:t>(</w:t>
      </w:r>
      <w:proofErr w:type="gramEnd"/>
      <w:r w:rsidRPr="00810D27">
        <w:rPr>
          <w:b/>
          <w:bCs/>
          <w:kern w:val="0"/>
          <w14:ligatures w14:val="none"/>
        </w:rPr>
        <w:t>'/</w:t>
      </w:r>
      <w:proofErr w:type="spellStart"/>
      <w:r w:rsidRPr="00810D27">
        <w:rPr>
          <w:b/>
          <w:bCs/>
          <w:kern w:val="0"/>
          <w14:ligatures w14:val="none"/>
        </w:rPr>
        <w:t>api</w:t>
      </w:r>
      <w:proofErr w:type="spellEnd"/>
      <w:r w:rsidRPr="00810D27">
        <w:rPr>
          <w:b/>
          <w:bCs/>
          <w:kern w:val="0"/>
          <w14:ligatures w14:val="none"/>
        </w:rPr>
        <w:t>/posts', (req, res) =&gt; {</w:t>
      </w:r>
      <w:r>
        <w:rPr>
          <w:b/>
          <w:bCs/>
          <w:kern w:val="0"/>
          <w14:ligatures w14:val="none"/>
        </w:rPr>
        <w:t xml:space="preserve"> … </w:t>
      </w:r>
      <w:r w:rsidRPr="00810D27">
        <w:rPr>
          <w:b/>
          <w:bCs/>
          <w:kern w:val="0"/>
          <w14:ligatures w14:val="none"/>
        </w:rPr>
        <w:t>});</w:t>
      </w:r>
    </w:p>
    <w:p w14:paraId="63FCC677" w14:textId="17ED20FF" w:rsidR="0086372D" w:rsidRDefault="00A270C7" w:rsidP="00D369E8">
      <w:pPr>
        <w:spacing w:after="0"/>
      </w:pPr>
      <w:r>
        <w:t>-</w:t>
      </w:r>
      <w:r w:rsidR="00810D27" w:rsidRPr="00D81F3A">
        <w:t xml:space="preserve"> </w:t>
      </w:r>
      <w:r w:rsidR="00D81F3A" w:rsidRPr="00D81F3A">
        <w:t>/</w:t>
      </w:r>
      <w:proofErr w:type="spellStart"/>
      <w:r w:rsidR="00D81F3A" w:rsidRPr="00D81F3A">
        <w:t>api</w:t>
      </w:r>
      <w:proofErr w:type="spellEnd"/>
      <w:r w:rsidR="00D81F3A" w:rsidRPr="00D81F3A">
        <w:t>/</w:t>
      </w:r>
      <w:r w:rsidR="00A05EA6" w:rsidRPr="00A05EA6">
        <w:t>posts</w:t>
      </w:r>
      <w:r w:rsidR="00A05EA6" w:rsidRPr="00D81F3A">
        <w:t xml:space="preserve"> </w:t>
      </w:r>
      <w:r w:rsidR="00D81F3A" w:rsidRPr="00D81F3A">
        <w:t xml:space="preserve">경로로 들어오는 GET 요청에 대한 </w:t>
      </w:r>
      <w:proofErr w:type="spellStart"/>
      <w:r w:rsidR="00D81F3A" w:rsidRPr="00D81F3A">
        <w:t>핸들러</w:t>
      </w:r>
      <w:proofErr w:type="spellEnd"/>
    </w:p>
    <w:p w14:paraId="09BD7BFF" w14:textId="5CC90DBA" w:rsidR="00D81F3A" w:rsidRDefault="0086372D" w:rsidP="00D369E8">
      <w:pPr>
        <w:spacing w:after="0"/>
      </w:pPr>
      <w:r>
        <w:t xml:space="preserve">- </w:t>
      </w:r>
      <w:r w:rsidR="00D81F3A">
        <w:t>데이터베이스의 posts 테이블에서 모든 글을 조회한 뒤, 결과를 클라이언트에게 전송</w:t>
      </w:r>
    </w:p>
    <w:p w14:paraId="4607A78A" w14:textId="023EDBE3" w:rsidR="00D81F3A" w:rsidRPr="00810D27" w:rsidRDefault="0086372D" w:rsidP="00D369E8">
      <w:pPr>
        <w:spacing w:after="0"/>
      </w:pPr>
      <w:r>
        <w:t xml:space="preserve">- </w:t>
      </w:r>
      <w:proofErr w:type="spellStart"/>
      <w:proofErr w:type="gramStart"/>
      <w:r w:rsidR="00D81F3A">
        <w:t>res.send</w:t>
      </w:r>
      <w:proofErr w:type="spellEnd"/>
      <w:proofErr w:type="gramEnd"/>
      <w:r w:rsidR="00D81F3A">
        <w:t>(rows)</w:t>
      </w:r>
      <w:proofErr w:type="spellStart"/>
      <w:r w:rsidR="00D81F3A">
        <w:t>를</w:t>
      </w:r>
      <w:proofErr w:type="spellEnd"/>
      <w:r w:rsidR="00D81F3A">
        <w:t xml:space="preserve"> 통해 데이터베이스 쿼리 결과인 rows를 클라이언트에게 응답으로 전송</w:t>
      </w:r>
    </w:p>
    <w:p w14:paraId="40EF1711" w14:textId="1DBD8211" w:rsidR="00810D27" w:rsidRPr="00D81F3A" w:rsidRDefault="00810D27" w:rsidP="00810D27"/>
    <w:p w14:paraId="746A065A" w14:textId="6E45756D" w:rsidR="00D81F3A" w:rsidRDefault="00D81F3A" w:rsidP="00D81F3A">
      <w:pPr>
        <w:rPr>
          <w:b/>
          <w:bCs/>
          <w:kern w:val="0"/>
          <w14:ligatures w14:val="none"/>
        </w:rPr>
      </w:pPr>
      <w:proofErr w:type="spellStart"/>
      <w:proofErr w:type="gramStart"/>
      <w:r w:rsidRPr="00D81F3A">
        <w:rPr>
          <w:b/>
          <w:bCs/>
          <w:kern w:val="0"/>
          <w14:ligatures w14:val="none"/>
        </w:rPr>
        <w:t>app.get</w:t>
      </w:r>
      <w:proofErr w:type="spellEnd"/>
      <w:r w:rsidRPr="00D81F3A">
        <w:rPr>
          <w:b/>
          <w:bCs/>
          <w:kern w:val="0"/>
          <w14:ligatures w14:val="none"/>
        </w:rPr>
        <w:t>(</w:t>
      </w:r>
      <w:proofErr w:type="gramEnd"/>
      <w:r w:rsidRPr="00D81F3A">
        <w:rPr>
          <w:b/>
          <w:bCs/>
          <w:kern w:val="0"/>
          <w14:ligatures w14:val="none"/>
        </w:rPr>
        <w:t>'/</w:t>
      </w:r>
      <w:proofErr w:type="spellStart"/>
      <w:r w:rsidRPr="00D81F3A">
        <w:rPr>
          <w:b/>
          <w:bCs/>
          <w:kern w:val="0"/>
          <w14:ligatures w14:val="none"/>
        </w:rPr>
        <w:t>api</w:t>
      </w:r>
      <w:proofErr w:type="spellEnd"/>
      <w:r w:rsidRPr="00D81F3A">
        <w:rPr>
          <w:b/>
          <w:bCs/>
          <w:kern w:val="0"/>
          <w14:ligatures w14:val="none"/>
        </w:rPr>
        <w:t>/posts/:num', (req, res) =&gt; {</w:t>
      </w:r>
      <w:r>
        <w:rPr>
          <w:b/>
          <w:bCs/>
          <w:kern w:val="0"/>
          <w14:ligatures w14:val="none"/>
        </w:rPr>
        <w:t xml:space="preserve"> … </w:t>
      </w:r>
      <w:r w:rsidRPr="00810D27">
        <w:rPr>
          <w:b/>
          <w:bCs/>
          <w:kern w:val="0"/>
          <w14:ligatures w14:val="none"/>
        </w:rPr>
        <w:t>});</w:t>
      </w:r>
    </w:p>
    <w:p w14:paraId="0A337DB4" w14:textId="473C73A3" w:rsidR="00D81F3A" w:rsidRPr="009C4EAD" w:rsidRDefault="00A270C7" w:rsidP="00D369E8">
      <w:pPr>
        <w:spacing w:after="0"/>
      </w:pPr>
      <w:r>
        <w:t>-</w:t>
      </w:r>
      <w:r w:rsidR="00D81F3A">
        <w:rPr>
          <w:rFonts w:hint="eastAsia"/>
        </w:rPr>
        <w:t xml:space="preserve"> </w:t>
      </w:r>
      <w:r w:rsidR="009C4EAD" w:rsidRPr="009C4EAD">
        <w:t>/</w:t>
      </w:r>
      <w:proofErr w:type="spellStart"/>
      <w:r w:rsidR="009C4EAD" w:rsidRPr="009C4EAD">
        <w:t>api</w:t>
      </w:r>
      <w:proofErr w:type="spellEnd"/>
      <w:r w:rsidR="009C4EAD" w:rsidRPr="009C4EAD">
        <w:t>/</w:t>
      </w:r>
      <w:proofErr w:type="gramStart"/>
      <w:r w:rsidR="00A05EA6" w:rsidRPr="00A05EA6">
        <w:t>posts</w:t>
      </w:r>
      <w:r w:rsidR="00A05EA6" w:rsidRPr="009C4EAD">
        <w:t xml:space="preserve"> </w:t>
      </w:r>
      <w:r w:rsidR="009C4EAD" w:rsidRPr="009C4EAD">
        <w:t>/</w:t>
      </w:r>
      <w:proofErr w:type="gramEnd"/>
      <w:r w:rsidR="009C4EAD" w:rsidRPr="009C4EAD">
        <w:t xml:space="preserve">:num 경로로 들어오는 GET 요청에 대한 </w:t>
      </w:r>
      <w:proofErr w:type="spellStart"/>
      <w:r w:rsidR="009C4EAD" w:rsidRPr="009C4EAD">
        <w:t>핸들러</w:t>
      </w:r>
      <w:proofErr w:type="spellEnd"/>
    </w:p>
    <w:p w14:paraId="582FD097" w14:textId="3D6209F2" w:rsidR="00D81F3A" w:rsidRDefault="00D81F3A" w:rsidP="00810D27"/>
    <w:p w14:paraId="423E609F" w14:textId="06AF8520" w:rsidR="00D81F3A" w:rsidRDefault="00A05EA6" w:rsidP="00D81F3A">
      <w:pPr>
        <w:rPr>
          <w:b/>
          <w:bCs/>
          <w:kern w:val="0"/>
          <w14:ligatures w14:val="none"/>
        </w:rPr>
      </w:pPr>
      <w:proofErr w:type="spellStart"/>
      <w:proofErr w:type="gramStart"/>
      <w:r w:rsidRPr="00A05EA6">
        <w:rPr>
          <w:b/>
          <w:bCs/>
          <w:kern w:val="0"/>
          <w14:ligatures w14:val="none"/>
        </w:rPr>
        <w:t>app.post</w:t>
      </w:r>
      <w:proofErr w:type="spellEnd"/>
      <w:r w:rsidRPr="00A05EA6">
        <w:rPr>
          <w:b/>
          <w:bCs/>
          <w:kern w:val="0"/>
          <w14:ligatures w14:val="none"/>
        </w:rPr>
        <w:t>(</w:t>
      </w:r>
      <w:proofErr w:type="gramEnd"/>
      <w:r w:rsidRPr="00A05EA6">
        <w:rPr>
          <w:b/>
          <w:bCs/>
          <w:kern w:val="0"/>
          <w14:ligatures w14:val="none"/>
        </w:rPr>
        <w:t>'/</w:t>
      </w:r>
      <w:proofErr w:type="spellStart"/>
      <w:r w:rsidRPr="00A05EA6">
        <w:rPr>
          <w:b/>
          <w:bCs/>
          <w:kern w:val="0"/>
          <w14:ligatures w14:val="none"/>
        </w:rPr>
        <w:t>api</w:t>
      </w:r>
      <w:proofErr w:type="spellEnd"/>
      <w:r w:rsidRPr="00A05EA6">
        <w:rPr>
          <w:b/>
          <w:bCs/>
          <w:kern w:val="0"/>
          <w14:ligatures w14:val="none"/>
        </w:rPr>
        <w:t>/posts', (req, res) =&gt; { ... });</w:t>
      </w:r>
    </w:p>
    <w:p w14:paraId="6E0D8249" w14:textId="5A141CB1" w:rsidR="00D81F3A" w:rsidRPr="00A05EA6" w:rsidRDefault="00A270C7" w:rsidP="00D369E8">
      <w:pPr>
        <w:spacing w:after="0"/>
      </w:pPr>
      <w:r>
        <w:t>-</w:t>
      </w:r>
      <w:r w:rsidR="00D81F3A">
        <w:rPr>
          <w:rFonts w:hint="eastAsia"/>
        </w:rPr>
        <w:t xml:space="preserve"> </w:t>
      </w:r>
      <w:r w:rsidR="00A05EA6" w:rsidRPr="00A05EA6">
        <w:t>/</w:t>
      </w:r>
      <w:proofErr w:type="spellStart"/>
      <w:r w:rsidR="00A05EA6" w:rsidRPr="00A05EA6">
        <w:t>api</w:t>
      </w:r>
      <w:proofErr w:type="spellEnd"/>
      <w:r w:rsidR="00A05EA6" w:rsidRPr="00A05EA6">
        <w:t xml:space="preserve">/posts 경로로 들어오는 POST 요청에 대한 </w:t>
      </w:r>
      <w:proofErr w:type="spellStart"/>
      <w:r w:rsidR="00A05EA6" w:rsidRPr="00A05EA6">
        <w:t>핸들러</w:t>
      </w:r>
      <w:proofErr w:type="spellEnd"/>
    </w:p>
    <w:p w14:paraId="752461A0" w14:textId="4687E2A7" w:rsidR="00D81F3A" w:rsidRDefault="00D81F3A" w:rsidP="00810D27"/>
    <w:p w14:paraId="660EEB86" w14:textId="5661DE0D" w:rsidR="00A05EA6" w:rsidRDefault="00A05EA6" w:rsidP="00810D27">
      <w:pPr>
        <w:rPr>
          <w:b/>
          <w:bCs/>
          <w:kern w:val="0"/>
          <w14:ligatures w14:val="none"/>
        </w:rPr>
      </w:pPr>
      <w:proofErr w:type="spellStart"/>
      <w:proofErr w:type="gramStart"/>
      <w:r w:rsidRPr="00A05EA6">
        <w:rPr>
          <w:b/>
          <w:bCs/>
          <w:kern w:val="0"/>
          <w14:ligatures w14:val="none"/>
        </w:rPr>
        <w:t>app.patch</w:t>
      </w:r>
      <w:proofErr w:type="spellEnd"/>
      <w:proofErr w:type="gramEnd"/>
      <w:r w:rsidRPr="00A05EA6">
        <w:rPr>
          <w:b/>
          <w:bCs/>
          <w:kern w:val="0"/>
          <w14:ligatures w14:val="none"/>
        </w:rPr>
        <w:t>('/</w:t>
      </w:r>
      <w:proofErr w:type="spellStart"/>
      <w:r w:rsidRPr="00A05EA6">
        <w:rPr>
          <w:b/>
          <w:bCs/>
          <w:kern w:val="0"/>
          <w14:ligatures w14:val="none"/>
        </w:rPr>
        <w:t>api</w:t>
      </w:r>
      <w:proofErr w:type="spellEnd"/>
      <w:r w:rsidRPr="00A05EA6">
        <w:rPr>
          <w:b/>
          <w:bCs/>
          <w:kern w:val="0"/>
          <w14:ligatures w14:val="none"/>
        </w:rPr>
        <w:t>/posts/:num', (req, res) =&gt; {</w:t>
      </w:r>
      <w:r>
        <w:rPr>
          <w:b/>
          <w:bCs/>
          <w:kern w:val="0"/>
          <w14:ligatures w14:val="none"/>
        </w:rPr>
        <w:t xml:space="preserve"> … });</w:t>
      </w:r>
    </w:p>
    <w:p w14:paraId="039071F7" w14:textId="483585D1" w:rsidR="00A05EA6" w:rsidRPr="00A05EA6" w:rsidRDefault="00A270C7" w:rsidP="00D369E8">
      <w:pPr>
        <w:spacing w:after="0"/>
      </w:pPr>
      <w:r>
        <w:t>-</w:t>
      </w:r>
      <w:r w:rsidR="00A05EA6" w:rsidRPr="00A05EA6">
        <w:t xml:space="preserve"> /</w:t>
      </w:r>
      <w:proofErr w:type="spellStart"/>
      <w:r w:rsidR="00A05EA6" w:rsidRPr="00A05EA6">
        <w:t>api</w:t>
      </w:r>
      <w:proofErr w:type="spellEnd"/>
      <w:r w:rsidR="00A05EA6" w:rsidRPr="00A05EA6">
        <w:t xml:space="preserve">/posts/:num 경로로 들어오는 PATCH 요청에 대한 </w:t>
      </w:r>
      <w:proofErr w:type="spellStart"/>
      <w:r w:rsidR="00A05EA6" w:rsidRPr="00A05EA6">
        <w:t>핸들러</w:t>
      </w:r>
      <w:proofErr w:type="spellEnd"/>
    </w:p>
    <w:p w14:paraId="1C690830" w14:textId="046BC93F" w:rsidR="00A05EA6" w:rsidRDefault="00A05EA6" w:rsidP="00A05EA6">
      <w:pPr>
        <w:ind w:left="0"/>
      </w:pPr>
    </w:p>
    <w:p w14:paraId="5357F877" w14:textId="4D13FD70" w:rsidR="00A05EA6" w:rsidRDefault="00A05EA6" w:rsidP="00A05EA6">
      <w:pPr>
        <w:rPr>
          <w:b/>
          <w:bCs/>
          <w:kern w:val="0"/>
          <w14:ligatures w14:val="none"/>
        </w:rPr>
      </w:pPr>
      <w:proofErr w:type="spellStart"/>
      <w:proofErr w:type="gramStart"/>
      <w:r w:rsidRPr="00A05EA6">
        <w:rPr>
          <w:b/>
          <w:bCs/>
          <w:kern w:val="0"/>
          <w14:ligatures w14:val="none"/>
        </w:rPr>
        <w:t>app.delete</w:t>
      </w:r>
      <w:proofErr w:type="spellEnd"/>
      <w:proofErr w:type="gramEnd"/>
      <w:r w:rsidRPr="00A05EA6">
        <w:rPr>
          <w:b/>
          <w:bCs/>
          <w:kern w:val="0"/>
          <w14:ligatures w14:val="none"/>
        </w:rPr>
        <w:t>('/</w:t>
      </w:r>
      <w:proofErr w:type="spellStart"/>
      <w:r w:rsidRPr="00A05EA6">
        <w:rPr>
          <w:b/>
          <w:bCs/>
          <w:kern w:val="0"/>
          <w14:ligatures w14:val="none"/>
        </w:rPr>
        <w:t>api</w:t>
      </w:r>
      <w:proofErr w:type="spellEnd"/>
      <w:r w:rsidRPr="00A05EA6">
        <w:rPr>
          <w:b/>
          <w:bCs/>
          <w:kern w:val="0"/>
          <w14:ligatures w14:val="none"/>
        </w:rPr>
        <w:t>/posts/:num', (req, res) =&gt; {</w:t>
      </w:r>
      <w:r w:rsidR="00C47FDD">
        <w:rPr>
          <w:b/>
          <w:bCs/>
          <w:kern w:val="0"/>
          <w14:ligatures w14:val="none"/>
        </w:rPr>
        <w:t xml:space="preserve"> … });</w:t>
      </w:r>
    </w:p>
    <w:p w14:paraId="4FC9D85F" w14:textId="2883B8A3" w:rsidR="00A05EA6" w:rsidRPr="00D369E8" w:rsidRDefault="00A270C7" w:rsidP="00D369E8">
      <w:pPr>
        <w:spacing w:after="0"/>
      </w:pPr>
      <w:r>
        <w:t>-</w:t>
      </w:r>
      <w:r w:rsidR="00A05EA6" w:rsidRPr="00A05EA6">
        <w:t xml:space="preserve"> /</w:t>
      </w:r>
      <w:proofErr w:type="spellStart"/>
      <w:r w:rsidR="00A05EA6" w:rsidRPr="00A05EA6">
        <w:t>api</w:t>
      </w:r>
      <w:proofErr w:type="spellEnd"/>
      <w:r w:rsidR="00A05EA6" w:rsidRPr="00A05EA6">
        <w:t>/posts/:num 경로로 들어오는</w:t>
      </w:r>
      <w:r w:rsidR="00A05EA6">
        <w:rPr>
          <w:rFonts w:hint="eastAsia"/>
        </w:rPr>
        <w:t xml:space="preserve"> </w:t>
      </w:r>
      <w:r w:rsidR="00A05EA6">
        <w:t>DELETE</w:t>
      </w:r>
      <w:r w:rsidR="00A05EA6" w:rsidRPr="00A05EA6">
        <w:t xml:space="preserve">요청에 대한 </w:t>
      </w:r>
      <w:proofErr w:type="spellStart"/>
      <w:r w:rsidR="00A05EA6" w:rsidRPr="00A05EA6">
        <w:t>핸들러</w:t>
      </w:r>
      <w:proofErr w:type="spellEnd"/>
    </w:p>
    <w:p w14:paraId="36142504" w14:textId="4F0A2886" w:rsidR="00A05EA6" w:rsidRDefault="00A05EA6" w:rsidP="00810D27"/>
    <w:p w14:paraId="53C18308" w14:textId="02275F12" w:rsidR="00F13A8E" w:rsidRPr="00F13A8E" w:rsidRDefault="00F13A8E" w:rsidP="00F13A8E">
      <w:pPr>
        <w:rPr>
          <w:b/>
          <w:bCs/>
          <w:kern w:val="0"/>
          <w14:ligatures w14:val="none"/>
        </w:rPr>
      </w:pPr>
      <w:proofErr w:type="spellStart"/>
      <w:proofErr w:type="gramStart"/>
      <w:r w:rsidRPr="00F13A8E">
        <w:rPr>
          <w:b/>
          <w:bCs/>
          <w:kern w:val="0"/>
          <w14:ligatures w14:val="none"/>
        </w:rPr>
        <w:t>app.get</w:t>
      </w:r>
      <w:proofErr w:type="spellEnd"/>
      <w:r w:rsidRPr="00F13A8E">
        <w:rPr>
          <w:b/>
          <w:bCs/>
          <w:kern w:val="0"/>
          <w14:ligatures w14:val="none"/>
        </w:rPr>
        <w:t>(</w:t>
      </w:r>
      <w:proofErr w:type="gramEnd"/>
      <w:r w:rsidRPr="00F13A8E">
        <w:rPr>
          <w:b/>
          <w:bCs/>
          <w:kern w:val="0"/>
          <w14:ligatures w14:val="none"/>
        </w:rPr>
        <w:t>'/</w:t>
      </w:r>
      <w:proofErr w:type="spellStart"/>
      <w:r w:rsidRPr="00F13A8E">
        <w:rPr>
          <w:b/>
          <w:bCs/>
          <w:kern w:val="0"/>
          <w14:ligatures w14:val="none"/>
        </w:rPr>
        <w:t>api</w:t>
      </w:r>
      <w:proofErr w:type="spellEnd"/>
      <w:r w:rsidRPr="00F13A8E">
        <w:rPr>
          <w:b/>
          <w:bCs/>
          <w:kern w:val="0"/>
          <w14:ligatures w14:val="none"/>
        </w:rPr>
        <w:t>/delete', (req, res) =&gt; {</w:t>
      </w:r>
      <w:r w:rsidRPr="00F13A8E">
        <w:rPr>
          <w:rFonts w:hint="eastAsia"/>
          <w:b/>
          <w:bCs/>
          <w:kern w:val="0"/>
          <w14:ligatures w14:val="none"/>
        </w:rPr>
        <w:t xml:space="preserve"> </w:t>
      </w:r>
      <w:r w:rsidRPr="00F13A8E">
        <w:rPr>
          <w:b/>
          <w:bCs/>
          <w:kern w:val="0"/>
          <w14:ligatures w14:val="none"/>
        </w:rPr>
        <w:t>… });</w:t>
      </w:r>
    </w:p>
    <w:p w14:paraId="41DBB239" w14:textId="51AE7423" w:rsidR="00F13A8E" w:rsidRPr="00D369E8" w:rsidRDefault="00A270C7" w:rsidP="00D369E8">
      <w:pPr>
        <w:spacing w:after="0"/>
      </w:pPr>
      <w:r>
        <w:t>-</w:t>
      </w:r>
      <w:r w:rsidR="00F13A8E" w:rsidRPr="00A05EA6">
        <w:t xml:space="preserve"> </w:t>
      </w:r>
      <w:r w:rsidR="00F13A8E" w:rsidRPr="00F13A8E">
        <w:t>/</w:t>
      </w:r>
      <w:proofErr w:type="spellStart"/>
      <w:r w:rsidR="00F13A8E" w:rsidRPr="00F13A8E">
        <w:t>api</w:t>
      </w:r>
      <w:proofErr w:type="spellEnd"/>
      <w:r w:rsidR="00F13A8E" w:rsidRPr="00F13A8E">
        <w:t>/dele</w:t>
      </w:r>
      <w:r w:rsidR="00F13A8E">
        <w:rPr>
          <w:rFonts w:hint="eastAsia"/>
        </w:rPr>
        <w:t>t</w:t>
      </w:r>
      <w:r w:rsidR="00F13A8E">
        <w:t>e</w:t>
      </w:r>
      <w:r w:rsidR="00F13A8E" w:rsidRPr="00A05EA6">
        <w:t>경로로 들어오는</w:t>
      </w:r>
      <w:r w:rsidR="00F13A8E">
        <w:rPr>
          <w:rFonts w:hint="eastAsia"/>
        </w:rPr>
        <w:t xml:space="preserve"> </w:t>
      </w:r>
      <w:r w:rsidR="00C47FDD">
        <w:t xml:space="preserve">GET </w:t>
      </w:r>
      <w:r w:rsidR="00F13A8E" w:rsidRPr="00A05EA6">
        <w:t xml:space="preserve">요청에 대한 </w:t>
      </w:r>
      <w:proofErr w:type="spellStart"/>
      <w:r w:rsidR="00F13A8E" w:rsidRPr="00A05EA6">
        <w:t>핸들러</w:t>
      </w:r>
      <w:proofErr w:type="spellEnd"/>
    </w:p>
    <w:p w14:paraId="6364E00A" w14:textId="1D0BC18A" w:rsidR="00F13A8E" w:rsidRDefault="00F13A8E" w:rsidP="00810D27"/>
    <w:p w14:paraId="51EBC9F4" w14:textId="0CFFFCC6" w:rsidR="00C47FDD" w:rsidRPr="00C47FDD" w:rsidRDefault="00C47FDD" w:rsidP="00C47FDD">
      <w:pPr>
        <w:rPr>
          <w:rFonts w:ascii="Consolas" w:eastAsia="굴림" w:hAnsi="Consolas" w:cs="굴림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C47FDD">
        <w:rPr>
          <w:b/>
          <w:bCs/>
          <w:kern w:val="0"/>
          <w14:ligatures w14:val="none"/>
        </w:rPr>
        <w:t>app.get</w:t>
      </w:r>
      <w:proofErr w:type="spellEnd"/>
      <w:r w:rsidRPr="00C47FDD">
        <w:rPr>
          <w:b/>
          <w:bCs/>
          <w:kern w:val="0"/>
          <w14:ligatures w14:val="none"/>
        </w:rPr>
        <w:t>(</w:t>
      </w:r>
      <w:proofErr w:type="gramEnd"/>
      <w:r w:rsidRPr="00C47FDD">
        <w:rPr>
          <w:b/>
          <w:bCs/>
          <w:kern w:val="0"/>
          <w14:ligatures w14:val="none"/>
        </w:rPr>
        <w:t>'/</w:t>
      </w:r>
      <w:proofErr w:type="spellStart"/>
      <w:r w:rsidRPr="00C47FDD">
        <w:rPr>
          <w:b/>
          <w:bCs/>
          <w:kern w:val="0"/>
          <w14:ligatures w14:val="none"/>
        </w:rPr>
        <w:t>api</w:t>
      </w:r>
      <w:proofErr w:type="spellEnd"/>
      <w:r w:rsidRPr="00C47FDD">
        <w:rPr>
          <w:b/>
          <w:bCs/>
          <w:kern w:val="0"/>
          <w14:ligatures w14:val="none"/>
        </w:rPr>
        <w:t>/delete/:num', (req, res) =&gt; { … });</w:t>
      </w:r>
    </w:p>
    <w:p w14:paraId="643AADE9" w14:textId="1DAA99AD" w:rsidR="00C47FDD" w:rsidRDefault="00A270C7" w:rsidP="00D369E8">
      <w:pPr>
        <w:spacing w:after="0"/>
      </w:pPr>
      <w:r>
        <w:t>-</w:t>
      </w:r>
      <w:r w:rsidR="00C47FDD" w:rsidRPr="00A05EA6">
        <w:t xml:space="preserve"> </w:t>
      </w:r>
      <w:r w:rsidR="00C47FDD" w:rsidRPr="00C47FDD">
        <w:t>/</w:t>
      </w:r>
      <w:proofErr w:type="spellStart"/>
      <w:r w:rsidR="00C47FDD" w:rsidRPr="00C47FDD">
        <w:t>api</w:t>
      </w:r>
      <w:proofErr w:type="spellEnd"/>
      <w:r w:rsidR="00C47FDD" w:rsidRPr="00C47FDD">
        <w:t>/delete/:num</w:t>
      </w:r>
      <w:r w:rsidR="00C47FDD" w:rsidRPr="00A05EA6">
        <w:t>경로로 들어오는</w:t>
      </w:r>
      <w:r w:rsidR="00C47FDD">
        <w:rPr>
          <w:rFonts w:hint="eastAsia"/>
        </w:rPr>
        <w:t xml:space="preserve"> </w:t>
      </w:r>
      <w:r w:rsidR="00C47FDD">
        <w:t>GET</w:t>
      </w:r>
      <w:r w:rsidR="00C47FDD" w:rsidRPr="00A05EA6">
        <w:t xml:space="preserve">요청에 대한 </w:t>
      </w:r>
      <w:proofErr w:type="spellStart"/>
      <w:r w:rsidR="00C47FDD" w:rsidRPr="00A05EA6">
        <w:t>핸들러</w:t>
      </w:r>
      <w:proofErr w:type="spellEnd"/>
    </w:p>
    <w:p w14:paraId="6ADE9AD5" w14:textId="77777777" w:rsidR="00C47FDD" w:rsidRDefault="00C47FDD" w:rsidP="00C47FDD"/>
    <w:p w14:paraId="537079A0" w14:textId="3A61BBE8" w:rsidR="00C47FDD" w:rsidRPr="00C47FDD" w:rsidRDefault="00C47FDD" w:rsidP="00C47FDD">
      <w:pPr>
        <w:rPr>
          <w:b/>
          <w:bCs/>
          <w:kern w:val="0"/>
          <w14:ligatures w14:val="none"/>
        </w:rPr>
      </w:pPr>
      <w:proofErr w:type="spellStart"/>
      <w:proofErr w:type="gramStart"/>
      <w:r w:rsidRPr="00C47FDD">
        <w:rPr>
          <w:b/>
          <w:bCs/>
          <w:kern w:val="0"/>
          <w14:ligatures w14:val="none"/>
        </w:rPr>
        <w:t>app.delete</w:t>
      </w:r>
      <w:proofErr w:type="spellEnd"/>
      <w:proofErr w:type="gramEnd"/>
      <w:r w:rsidRPr="00C47FDD">
        <w:rPr>
          <w:b/>
          <w:bCs/>
          <w:kern w:val="0"/>
          <w14:ligatures w14:val="none"/>
        </w:rPr>
        <w:t>('/</w:t>
      </w:r>
      <w:proofErr w:type="spellStart"/>
      <w:r w:rsidRPr="00C47FDD">
        <w:rPr>
          <w:b/>
          <w:bCs/>
          <w:kern w:val="0"/>
          <w14:ligatures w14:val="none"/>
        </w:rPr>
        <w:t>api</w:t>
      </w:r>
      <w:proofErr w:type="spellEnd"/>
      <w:r w:rsidRPr="00C47FDD">
        <w:rPr>
          <w:b/>
          <w:bCs/>
          <w:kern w:val="0"/>
          <w14:ligatures w14:val="none"/>
        </w:rPr>
        <w:t>/delete/:num', (req, res) =&gt; {</w:t>
      </w:r>
      <w:r w:rsidRPr="00C47FDD">
        <w:rPr>
          <w:rFonts w:hint="eastAsia"/>
          <w:b/>
          <w:bCs/>
          <w:kern w:val="0"/>
          <w14:ligatures w14:val="none"/>
        </w:rPr>
        <w:t xml:space="preserve"> </w:t>
      </w:r>
      <w:r w:rsidRPr="00C47FDD">
        <w:rPr>
          <w:b/>
          <w:bCs/>
          <w:kern w:val="0"/>
          <w14:ligatures w14:val="none"/>
        </w:rPr>
        <w:t>… });</w:t>
      </w:r>
    </w:p>
    <w:p w14:paraId="2E0B19CB" w14:textId="1D4EEEB5" w:rsidR="00C47FDD" w:rsidRPr="00C47FDD" w:rsidRDefault="00A270C7" w:rsidP="00D369E8">
      <w:pPr>
        <w:spacing w:after="0"/>
      </w:pPr>
      <w:r>
        <w:t>-</w:t>
      </w:r>
      <w:r w:rsidR="00C47FDD" w:rsidRPr="00A05EA6">
        <w:t xml:space="preserve"> </w:t>
      </w:r>
      <w:r w:rsidR="00C47FDD" w:rsidRPr="00C47FDD">
        <w:t>/</w:t>
      </w:r>
      <w:proofErr w:type="spellStart"/>
      <w:r w:rsidR="00C47FDD" w:rsidRPr="00C47FDD">
        <w:t>api</w:t>
      </w:r>
      <w:proofErr w:type="spellEnd"/>
      <w:r w:rsidR="00C47FDD" w:rsidRPr="00C47FDD">
        <w:t>/delete/:num'</w:t>
      </w:r>
      <w:r w:rsidR="00C47FDD" w:rsidRPr="00A05EA6">
        <w:t>경로로 들어오는</w:t>
      </w:r>
      <w:r w:rsidR="00C47FDD">
        <w:rPr>
          <w:rFonts w:hint="eastAsia"/>
        </w:rPr>
        <w:t xml:space="preserve"> </w:t>
      </w:r>
      <w:r w:rsidR="00C47FDD">
        <w:t>DELETE</w:t>
      </w:r>
      <w:r w:rsidR="00C47FDD" w:rsidRPr="00A05EA6">
        <w:t xml:space="preserve">요청에 대한 </w:t>
      </w:r>
      <w:proofErr w:type="spellStart"/>
      <w:r w:rsidR="00C47FDD" w:rsidRPr="00A05EA6">
        <w:t>핸들러</w:t>
      </w:r>
      <w:proofErr w:type="spellEnd"/>
    </w:p>
    <w:p w14:paraId="6AE7760A" w14:textId="4CA83B11" w:rsidR="009675C9" w:rsidRPr="00810D27" w:rsidRDefault="009675C9">
      <w:pPr>
        <w:spacing w:after="240" w:line="252" w:lineRule="auto"/>
        <w:ind w:left="0" w:right="0"/>
      </w:pPr>
      <w:r>
        <w:br w:type="page"/>
      </w:r>
    </w:p>
    <w:p w14:paraId="6CEEE87E" w14:textId="6B04271F" w:rsidR="009675C9" w:rsidRDefault="009675C9" w:rsidP="009675C9">
      <w:pPr>
        <w:pStyle w:val="21"/>
      </w:pPr>
      <w:r>
        <w:rPr>
          <w:rFonts w:hint="eastAsia"/>
        </w:rPr>
        <w:lastRenderedPageBreak/>
        <w:t>c</w:t>
      </w:r>
      <w:r>
        <w:t>lient</w:t>
      </w:r>
    </w:p>
    <w:p w14:paraId="195DB69E" w14:textId="25FEECD8" w:rsidR="009675C9" w:rsidRDefault="00810D27" w:rsidP="009675C9">
      <w:pPr>
        <w:pStyle w:val="31"/>
      </w:pPr>
      <w:r>
        <w:t>public</w:t>
      </w:r>
    </w:p>
    <w:p w14:paraId="3FD0E34D" w14:textId="6D5E25B6" w:rsidR="00810D27" w:rsidRDefault="00810D27" w:rsidP="00810D27">
      <w:pPr>
        <w:pStyle w:val="41"/>
      </w:pPr>
      <w:r>
        <w:t>Index.html</w:t>
      </w:r>
    </w:p>
    <w:p w14:paraId="447485F2" w14:textId="45436BFB" w:rsidR="00DF34B0" w:rsidRDefault="00DF34B0" w:rsidP="00A270C7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46925892" wp14:editId="1EFC876C">
            <wp:extent cx="5616000" cy="2621962"/>
            <wp:effectExtent l="19050" t="19050" r="22860" b="260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62196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BF028FD" w14:textId="28DD14D2" w:rsidR="00A270C7" w:rsidRDefault="00A270C7" w:rsidP="00A270C7">
      <w:pPr>
        <w:rPr>
          <w:b/>
          <w:bCs/>
          <w:kern w:val="0"/>
          <w14:ligatures w14:val="none"/>
        </w:rPr>
      </w:pPr>
      <w:r w:rsidRPr="00A270C7">
        <w:rPr>
          <w:b/>
          <w:bCs/>
          <w:kern w:val="0"/>
          <w14:ligatures w14:val="none"/>
        </w:rPr>
        <w:t>&lt;div id="root"&gt;&lt;/div&gt;</w:t>
      </w:r>
    </w:p>
    <w:p w14:paraId="22E526F4" w14:textId="40905FF0" w:rsidR="00A270C7" w:rsidRPr="00A270C7" w:rsidRDefault="00A270C7" w:rsidP="00D369E8">
      <w:pPr>
        <w:spacing w:after="0"/>
      </w:pPr>
      <w:r>
        <w:t>-</w:t>
      </w:r>
      <w:r w:rsidRPr="00A270C7">
        <w:t xml:space="preserve"> 실제 내용이 들어가는 부분</w:t>
      </w:r>
    </w:p>
    <w:p w14:paraId="6C146234" w14:textId="3D6755AC" w:rsidR="00A270C7" w:rsidRPr="003E6A2B" w:rsidRDefault="00A270C7" w:rsidP="00D369E8">
      <w:pPr>
        <w:spacing w:after="0"/>
      </w:pPr>
      <w:r>
        <w:t>-</w:t>
      </w:r>
      <w:r w:rsidRPr="00A270C7">
        <w:t xml:space="preserve"> React 앱이 </w:t>
      </w:r>
      <w:proofErr w:type="spellStart"/>
      <w:r w:rsidRPr="00A270C7">
        <w:t>렌더링될</w:t>
      </w:r>
      <w:proofErr w:type="spellEnd"/>
      <w:r w:rsidRPr="00A270C7">
        <w:t xml:space="preserve"> DOM 요소를 지정하는 &lt;div&gt; 요소</w:t>
      </w:r>
    </w:p>
    <w:p w14:paraId="0D1E26DA" w14:textId="77777777" w:rsidR="00A270C7" w:rsidRDefault="00A270C7">
      <w:pPr>
        <w:spacing w:after="240" w:line="252" w:lineRule="auto"/>
        <w:ind w:left="0" w:right="0"/>
        <w:rPr>
          <w:rFonts w:cstheme="majorBidi"/>
          <w:caps/>
          <w:color w:val="555A3C" w:themeColor="accent3" w:themeShade="80"/>
        </w:rPr>
      </w:pPr>
      <w:r>
        <w:br w:type="page"/>
      </w:r>
    </w:p>
    <w:p w14:paraId="0CE8EE1E" w14:textId="65085E7F" w:rsidR="00810D27" w:rsidRDefault="00810D27" w:rsidP="00810D27">
      <w:pPr>
        <w:pStyle w:val="31"/>
      </w:pPr>
      <w:r>
        <w:rPr>
          <w:rFonts w:hint="eastAsia"/>
        </w:rPr>
        <w:lastRenderedPageBreak/>
        <w:t>s</w:t>
      </w:r>
      <w:r>
        <w:t>rc</w:t>
      </w:r>
    </w:p>
    <w:p w14:paraId="4EEF0EA9" w14:textId="21D35CFB" w:rsidR="00810D27" w:rsidRDefault="00810D27" w:rsidP="00810D27">
      <w:pPr>
        <w:pStyle w:val="41"/>
      </w:pPr>
      <w:r>
        <w:rPr>
          <w:rFonts w:hint="eastAsia"/>
        </w:rPr>
        <w:t>A</w:t>
      </w:r>
      <w:r>
        <w:t>pp.js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254059" w14:paraId="678A3D71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1EA58" w14:textId="77777777" w:rsidR="00254059" w:rsidRDefault="00254059" w:rsidP="004511E4">
            <w:pPr>
              <w:ind w:left="0"/>
              <w:jc w:val="center"/>
              <w:rPr>
                <w:b/>
                <w:bCs/>
              </w:rPr>
            </w:pPr>
            <w:bookmarkStart w:id="0" w:name="_Hlk159368792"/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7F4E1" w14:textId="77777777" w:rsidR="00254059" w:rsidRDefault="00254059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254059" w14:paraId="4904CCC8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12DC" w14:textId="77777777" w:rsidR="00254059" w:rsidRPr="00254059" w:rsidRDefault="00254059" w:rsidP="002E1A99">
            <w:pPr>
              <w:ind w:left="0"/>
              <w:jc w:val="center"/>
            </w:pPr>
            <w:r w:rsidRPr="0062338E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45099" w14:textId="6A1C0347" w:rsidR="00254059" w:rsidRDefault="002E1A99" w:rsidP="002E1A99">
            <w:pPr>
              <w:ind w:left="0"/>
              <w:jc w:val="center"/>
            </w:pPr>
            <w:r w:rsidRPr="007170A2">
              <w:t>React 라이브러리</w:t>
            </w:r>
            <w:r>
              <w:t xml:space="preserve">의 </w:t>
            </w:r>
            <w:r w:rsidRPr="002E1A99">
              <w:t>React 객체</w:t>
            </w:r>
            <w:r w:rsidR="007170A2" w:rsidRPr="007170A2">
              <w:t>와 React 컴포넌트 클래스</w:t>
            </w:r>
          </w:p>
        </w:tc>
      </w:tr>
      <w:tr w:rsidR="00254059" w14:paraId="554153EA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EE45" w14:textId="780F4E5A" w:rsidR="00254059" w:rsidRPr="00254059" w:rsidRDefault="00254059" w:rsidP="00254059">
            <w:pPr>
              <w:ind w:left="0"/>
              <w:jc w:val="center"/>
            </w:pPr>
            <w:proofErr w:type="gramStart"/>
            <w:r w:rsidRPr="00254059">
              <w:t>./</w:t>
            </w:r>
            <w:proofErr w:type="gramEnd"/>
            <w:r w:rsidRPr="00254059">
              <w:t>components/List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032" w14:textId="4DB1B1D1" w:rsidR="00254059" w:rsidRDefault="007170A2" w:rsidP="00B76DA1">
            <w:pPr>
              <w:ind w:left="0"/>
              <w:jc w:val="center"/>
            </w:pPr>
            <w:r w:rsidRPr="007170A2">
              <w:t>List 컴포넌트</w:t>
            </w:r>
            <w:r w:rsidR="00456284">
              <w:rPr>
                <w:rFonts w:hint="eastAsia"/>
              </w:rPr>
              <w:t xml:space="preserve"> </w:t>
            </w:r>
            <w:r w:rsidR="00456284">
              <w:t>import</w:t>
            </w:r>
          </w:p>
        </w:tc>
      </w:tr>
      <w:tr w:rsidR="00254059" w14:paraId="71ED3BDB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2B79" w14:textId="30C74870" w:rsidR="00254059" w:rsidRPr="00254059" w:rsidRDefault="00254059" w:rsidP="00254059">
            <w:pPr>
              <w:ind w:left="0"/>
              <w:jc w:val="center"/>
            </w:pPr>
            <w:r w:rsidRPr="00254059">
              <w:t>@material-ui/core/Paper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9747" w14:textId="4BF55F44" w:rsidR="00254059" w:rsidRDefault="00456284" w:rsidP="00B76DA1">
            <w:pPr>
              <w:ind w:left="0"/>
              <w:jc w:val="center"/>
            </w:pPr>
            <w:r w:rsidRPr="00D46E77">
              <w:t>Material-UI 라이브러리에서 제공하는 Paper 컴포넌트</w:t>
            </w:r>
          </w:p>
        </w:tc>
      </w:tr>
      <w:tr w:rsidR="00254059" w14:paraId="3021F8A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E422F" w14:textId="2B07A0E8" w:rsidR="00254059" w:rsidRPr="00254059" w:rsidRDefault="00254059" w:rsidP="00254059">
            <w:pPr>
              <w:ind w:left="0"/>
              <w:jc w:val="center"/>
            </w:pPr>
            <w:r w:rsidRPr="00254059">
              <w:t>@material-ui/core/Table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DE834" w14:textId="7342C3E0" w:rsidR="00D46E77" w:rsidRDefault="00456284" w:rsidP="00B76DA1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r w:rsidRPr="00D46E77">
              <w:t xml:space="preserve">Table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254059" w14:paraId="364FC37E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9F0B" w14:textId="41DB1B1F" w:rsidR="00254059" w:rsidRPr="00254059" w:rsidRDefault="00254059" w:rsidP="00254059">
            <w:pPr>
              <w:ind w:left="0"/>
              <w:jc w:val="center"/>
            </w:pPr>
            <w:r w:rsidRPr="00254059">
              <w:t>@material-ui/core/styles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3F50" w14:textId="2B3DA435" w:rsidR="00D46E77" w:rsidRDefault="00456284" w:rsidP="00B76DA1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D46E77">
              <w:t>withStyles</w:t>
            </w:r>
            <w:proofErr w:type="spellEnd"/>
            <w:r w:rsidRPr="00D46E77">
              <w:t xml:space="preserve"> </w:t>
            </w:r>
            <w:r w:rsidRPr="00D46E77">
              <w:rPr>
                <w:rFonts w:hint="eastAsia"/>
              </w:rPr>
              <w:t>함수</w:t>
            </w:r>
          </w:p>
        </w:tc>
      </w:tr>
      <w:tr w:rsidR="00254059" w14:paraId="50CBD8F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941D" w14:textId="162BD275" w:rsidR="00254059" w:rsidRPr="00254059" w:rsidRDefault="00254059" w:rsidP="00254059">
            <w:pPr>
              <w:ind w:left="0"/>
              <w:jc w:val="center"/>
            </w:pPr>
            <w:r w:rsidRPr="00254059">
              <w:t>@material-ui/core/Button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DE01F" w14:textId="43A5EE43" w:rsidR="00254059" w:rsidRDefault="00456284" w:rsidP="00254059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r w:rsidRPr="00D46E77">
              <w:t xml:space="preserve">Button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254059" w14:paraId="3C71367B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F04B9" w14:textId="078090B3" w:rsidR="00254059" w:rsidRPr="00254059" w:rsidRDefault="00D46E77" w:rsidP="00254059">
            <w:pPr>
              <w:ind w:left="0"/>
              <w:jc w:val="center"/>
            </w:pPr>
            <w:r>
              <w:rPr>
                <w:rFonts w:hint="eastAsia"/>
              </w:rPr>
              <w:t>L</w:t>
            </w:r>
            <w:r>
              <w:t xml:space="preserve">ink from </w:t>
            </w:r>
            <w:r w:rsidR="00254059" w:rsidRPr="00254059">
              <w:t>react-router-</w:t>
            </w:r>
            <w:proofErr w:type="spellStart"/>
            <w:r w:rsidR="00254059" w:rsidRPr="00254059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4FF40" w14:textId="1D4C3C9F" w:rsidR="00254059" w:rsidRDefault="00D46E77" w:rsidP="00254059">
            <w:pPr>
              <w:ind w:left="0"/>
              <w:jc w:val="center"/>
            </w:pPr>
            <w:r w:rsidRPr="00D46E77">
              <w:t>React Router 라이브러리에서 제공하는 Link 컴포넌트</w:t>
            </w:r>
          </w:p>
        </w:tc>
      </w:tr>
      <w:bookmarkEnd w:id="0"/>
    </w:tbl>
    <w:p w14:paraId="44A2C08E" w14:textId="32F184B8" w:rsidR="00254059" w:rsidRDefault="00254059" w:rsidP="00254059"/>
    <w:p w14:paraId="166136AA" w14:textId="77777777" w:rsidR="00D2387E" w:rsidRDefault="00D2387E" w:rsidP="00254059"/>
    <w:p w14:paraId="3103A5F1" w14:textId="11E9A24C" w:rsidR="00254059" w:rsidRDefault="00254059" w:rsidP="00254059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tyles</w:t>
      </w:r>
      <w:r>
        <w:rPr>
          <w:rFonts w:hint="eastAsia"/>
          <w:b/>
          <w:bCs/>
        </w:rPr>
        <w:t>설정</w:t>
      </w:r>
    </w:p>
    <w:p w14:paraId="767D4C99" w14:textId="06B84F9B" w:rsidR="00254059" w:rsidRDefault="001454E8" w:rsidP="00254059">
      <w:r>
        <w:rPr>
          <w:noProof/>
        </w:rPr>
        <w:drawing>
          <wp:inline distT="0" distB="0" distL="0" distR="0" wp14:anchorId="67D2AD5F" wp14:editId="19D6C08A">
            <wp:extent cx="5616000" cy="2154688"/>
            <wp:effectExtent l="19050" t="19050" r="22860" b="171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15468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FA3F82" w14:textId="55681C37" w:rsidR="00254059" w:rsidRPr="00254059" w:rsidRDefault="00254059" w:rsidP="00254059">
      <w:pPr>
        <w:spacing w:after="240" w:line="252" w:lineRule="auto"/>
        <w:ind w:left="0" w:right="0"/>
      </w:pPr>
      <w:r>
        <w:br w:type="page"/>
      </w:r>
    </w:p>
    <w:p w14:paraId="44EDBD0F" w14:textId="6F7AD398" w:rsidR="001454E8" w:rsidRDefault="001454E8" w:rsidP="00D369E8">
      <w:pPr>
        <w:spacing w:after="0"/>
      </w:pPr>
      <w:r>
        <w:rPr>
          <w:noProof/>
        </w:rPr>
        <w:lastRenderedPageBreak/>
        <w:drawing>
          <wp:inline distT="0" distB="0" distL="0" distR="0" wp14:anchorId="561464AE" wp14:editId="5209FCE3">
            <wp:extent cx="5616000" cy="3031371"/>
            <wp:effectExtent l="19050" t="19050" r="22860" b="171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03137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D611526" w14:textId="484CC9FD" w:rsidR="00254059" w:rsidRDefault="002F266F" w:rsidP="00D369E8">
      <w:pPr>
        <w:spacing w:after="0"/>
      </w:pPr>
      <w:r>
        <w:t>-</w:t>
      </w:r>
      <w:r w:rsidR="00D369E8">
        <w:t xml:space="preserve"> </w:t>
      </w:r>
      <w:r w:rsidR="000D0F69" w:rsidRPr="00D369E8">
        <w:t>Paper 컴포넌트를 사용하여 페이지를 감싸고, 그 안에 컨텐츠를 배</w:t>
      </w:r>
      <w:r w:rsidR="000D0F69" w:rsidRPr="00D369E8">
        <w:rPr>
          <w:rFonts w:hint="eastAsia"/>
        </w:rPr>
        <w:t>치</w:t>
      </w:r>
      <w:r>
        <w:rPr>
          <w:rFonts w:hint="eastAsia"/>
        </w:rPr>
        <w:t>,</w:t>
      </w:r>
      <w:r>
        <w:t xml:space="preserve"> </w:t>
      </w:r>
      <w:proofErr w:type="spellStart"/>
      <w:proofErr w:type="gramStart"/>
      <w:r w:rsidR="000D0F69" w:rsidRPr="00D369E8">
        <w:t>classes.root</w:t>
      </w:r>
      <w:proofErr w:type="spellEnd"/>
      <w:proofErr w:type="gramEnd"/>
      <w:r w:rsidR="000D0F69" w:rsidRPr="00D369E8">
        <w:t>를 통해 스타일을 적</w:t>
      </w:r>
      <w:r>
        <w:rPr>
          <w:rFonts w:hint="eastAsia"/>
        </w:rPr>
        <w:t>용</w:t>
      </w:r>
    </w:p>
    <w:p w14:paraId="20699724" w14:textId="34AE514B" w:rsidR="00D369E8" w:rsidRDefault="002F266F" w:rsidP="00D369E8">
      <w:pPr>
        <w:spacing w:after="0"/>
      </w:pPr>
      <w:r>
        <w:rPr>
          <w:rFonts w:hint="eastAsia"/>
        </w:rPr>
        <w:t>-</w:t>
      </w:r>
      <w:r>
        <w:t xml:space="preserve"> </w:t>
      </w:r>
      <w:r w:rsidRPr="002F266F">
        <w:t>Link 컴포넌트를 사용하여 "게시글 작성하기" 버튼을 누를 시 "/Write" 경로로 이동</w:t>
      </w:r>
    </w:p>
    <w:p w14:paraId="349E129B" w14:textId="66D41D92" w:rsidR="00D369E8" w:rsidRPr="002F266F" w:rsidRDefault="002F266F" w:rsidP="002F266F">
      <w:pPr>
        <w:spacing w:after="0"/>
      </w:pPr>
      <w:r>
        <w:rPr>
          <w:rFonts w:hint="eastAsia"/>
        </w:rPr>
        <w:t>-</w:t>
      </w:r>
      <w:r>
        <w:t xml:space="preserve"> </w:t>
      </w:r>
      <w:r w:rsidRPr="002F266F">
        <w:t>List 컴포넌트를 렌더링하여 게시글 목록을 표시</w:t>
      </w:r>
    </w:p>
    <w:p w14:paraId="37A26807" w14:textId="54925E63" w:rsidR="00810D27" w:rsidRPr="00810D27" w:rsidRDefault="00810D27" w:rsidP="00810D27">
      <w:pPr>
        <w:spacing w:after="240" w:line="252" w:lineRule="auto"/>
        <w:ind w:left="0" w:right="0"/>
        <w:rPr>
          <w:rFonts w:cstheme="majorBidi"/>
          <w:caps/>
          <w:sz w:val="24"/>
          <w:szCs w:val="24"/>
        </w:rPr>
      </w:pPr>
      <w:r>
        <w:br w:type="page"/>
      </w:r>
    </w:p>
    <w:p w14:paraId="15888FCD" w14:textId="346FC4BE" w:rsidR="00810D27" w:rsidRDefault="00810D27" w:rsidP="00810D27">
      <w:pPr>
        <w:pStyle w:val="41"/>
      </w:pPr>
      <w:r>
        <w:lastRenderedPageBreak/>
        <w:t>Index.js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254059" w14:paraId="4311B19A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BFF54" w14:textId="77777777" w:rsidR="00254059" w:rsidRDefault="00254059" w:rsidP="004511E4">
            <w:pPr>
              <w:ind w:left="0"/>
              <w:jc w:val="center"/>
              <w:rPr>
                <w:b/>
                <w:bCs/>
              </w:rPr>
            </w:pPr>
            <w:bookmarkStart w:id="1" w:name="_Hlk159368773"/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EE19B" w14:textId="77777777" w:rsidR="00254059" w:rsidRDefault="00254059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254059" w14:paraId="4EBE1BFA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746ED" w14:textId="77777777" w:rsidR="00254059" w:rsidRPr="00254059" w:rsidRDefault="00254059" w:rsidP="004511E4">
            <w:pPr>
              <w:ind w:left="0"/>
              <w:jc w:val="center"/>
            </w:pPr>
            <w:r w:rsidRPr="0062338E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8ADBE" w14:textId="5D0BA43A" w:rsidR="00254059" w:rsidRDefault="002E1A99" w:rsidP="004511E4">
            <w:pPr>
              <w:ind w:left="0"/>
              <w:jc w:val="center"/>
            </w:pPr>
            <w:r w:rsidRPr="007170A2">
              <w:t>React 라이브러리</w:t>
            </w:r>
            <w:r>
              <w:t xml:space="preserve">의 </w:t>
            </w:r>
            <w:r w:rsidRPr="002E1A99">
              <w:t>React 객체</w:t>
            </w:r>
          </w:p>
        </w:tc>
      </w:tr>
      <w:tr w:rsidR="00254059" w14:paraId="3A1D5401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42A5F" w14:textId="77777777" w:rsidR="00254059" w:rsidRPr="00254059" w:rsidRDefault="00254059" w:rsidP="004511E4">
            <w:pPr>
              <w:ind w:left="0"/>
              <w:jc w:val="center"/>
            </w:pPr>
            <w:r w:rsidRPr="0062338E">
              <w:t>react-</w:t>
            </w:r>
            <w:proofErr w:type="spellStart"/>
            <w:r w:rsidRPr="0062338E">
              <w:t>dom</w:t>
            </w:r>
            <w:proofErr w:type="spellEnd"/>
            <w:r w:rsidRPr="0062338E">
              <w:t>/client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7593" w14:textId="3513E639" w:rsidR="00254059" w:rsidRDefault="00144098" w:rsidP="004511E4">
            <w:pPr>
              <w:ind w:left="0"/>
              <w:jc w:val="center"/>
            </w:pPr>
            <w:r w:rsidRPr="000D5F71">
              <w:t xml:space="preserve">React DOM 모듈에서 </w:t>
            </w:r>
            <w:proofErr w:type="spellStart"/>
            <w:r w:rsidRPr="000D5F71">
              <w:t>ReactDOM</w:t>
            </w:r>
            <w:proofErr w:type="spellEnd"/>
            <w:r w:rsidRPr="000D5F71">
              <w:t xml:space="preserve"> 객체를 가</w:t>
            </w:r>
            <w:r w:rsidR="000D5F71" w:rsidRPr="000D5F71">
              <w:rPr>
                <w:rFonts w:hint="eastAsia"/>
              </w:rPr>
              <w:t>져와</w:t>
            </w:r>
            <w:r w:rsidRPr="000D5F71">
              <w:t xml:space="preserve"> React 애플리케이션을 실제 DOM에 렌더링</w:t>
            </w:r>
          </w:p>
        </w:tc>
      </w:tr>
      <w:tr w:rsidR="00254059" w14:paraId="515362F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89D35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App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3C82F" w14:textId="07C9C7FB" w:rsidR="00254059" w:rsidRDefault="00F66DB0" w:rsidP="004511E4">
            <w:pPr>
              <w:ind w:left="0"/>
              <w:jc w:val="center"/>
            </w:pPr>
            <w:r w:rsidRPr="00700019">
              <w:t>App.js</w:t>
            </w:r>
            <w:r w:rsidRPr="00700019">
              <w:rPr>
                <w:rFonts w:hint="eastAsia"/>
              </w:rPr>
              <w:t>의</w:t>
            </w:r>
            <w:r w:rsidRPr="00700019">
              <w:t xml:space="preserve"> App 컴포넌트</w:t>
            </w:r>
            <w:r w:rsidRPr="00700019">
              <w:rPr>
                <w:rFonts w:hint="eastAsia"/>
              </w:rPr>
              <w:t>,</w:t>
            </w:r>
            <w:r w:rsidRPr="00700019">
              <w:t xml:space="preserve"> 메인 애플리케이션 컴포넌트</w:t>
            </w:r>
          </w:p>
        </w:tc>
      </w:tr>
      <w:tr w:rsidR="00254059" w14:paraId="18D45AA0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8071B" w14:textId="77777777" w:rsidR="00254059" w:rsidRPr="00254059" w:rsidRDefault="00254059" w:rsidP="004511E4">
            <w:pPr>
              <w:ind w:left="0"/>
              <w:jc w:val="center"/>
            </w:pPr>
            <w:r w:rsidRPr="0062338E">
              <w:t>react-router-</w:t>
            </w:r>
            <w:proofErr w:type="spellStart"/>
            <w:r w:rsidRPr="0062338E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54FD4" w14:textId="5C21628C" w:rsidR="00254059" w:rsidRDefault="00700019" w:rsidP="004511E4">
            <w:pPr>
              <w:ind w:left="0"/>
              <w:jc w:val="center"/>
            </w:pPr>
            <w:r w:rsidRPr="00D46E77">
              <w:t>React Router 라이브러리</w:t>
            </w:r>
            <w:r>
              <w:rPr>
                <w:rFonts w:hint="eastAsia"/>
              </w:rPr>
              <w:t xml:space="preserve">의 </w:t>
            </w:r>
            <w:proofErr w:type="spellStart"/>
            <w:r w:rsidRPr="00700019">
              <w:t>BrowserRouter</w:t>
            </w:r>
            <w:proofErr w:type="spellEnd"/>
            <w:r w:rsidRPr="00700019">
              <w:t>, Routes, Route 객체</w:t>
            </w:r>
          </w:p>
        </w:tc>
      </w:tr>
      <w:tr w:rsidR="00254059" w14:paraId="6FA79499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611A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components/View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AE608" w14:textId="5FFFE54C" w:rsidR="00254059" w:rsidRDefault="00700019" w:rsidP="004511E4">
            <w:pPr>
              <w:ind w:left="0"/>
              <w:jc w:val="center"/>
            </w:pPr>
            <w:r w:rsidRPr="0062338E">
              <w:t>View</w:t>
            </w:r>
            <w:r w:rsidRPr="00700019">
              <w:t>.js 파일</w:t>
            </w:r>
            <w:r w:rsidRPr="00700019">
              <w:rPr>
                <w:rFonts w:hint="eastAsia"/>
              </w:rPr>
              <w:t xml:space="preserve">의 </w:t>
            </w:r>
            <w:r w:rsidRPr="0062338E">
              <w:t>View</w:t>
            </w:r>
            <w:r w:rsidRPr="00700019">
              <w:t xml:space="preserve"> 컴포넌트</w:t>
            </w:r>
          </w:p>
        </w:tc>
      </w:tr>
      <w:tr w:rsidR="00254059" w14:paraId="6653C8B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CADAB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components/</w:t>
            </w:r>
            <w:proofErr w:type="spellStart"/>
            <w:r w:rsidRPr="00254059">
              <w:t>Wirte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24CF" w14:textId="509F051F" w:rsidR="00254059" w:rsidRDefault="00700019" w:rsidP="004511E4">
            <w:pPr>
              <w:ind w:left="0"/>
              <w:jc w:val="center"/>
            </w:pPr>
            <w:r w:rsidRPr="00254059">
              <w:t>Wirte</w:t>
            </w:r>
            <w:r w:rsidRPr="00700019">
              <w:t>.js 파일</w:t>
            </w:r>
            <w:r w:rsidRPr="00700019">
              <w:rPr>
                <w:rFonts w:hint="eastAsia"/>
              </w:rPr>
              <w:t xml:space="preserve">의 </w:t>
            </w:r>
            <w:proofErr w:type="spellStart"/>
            <w:r w:rsidRPr="00254059">
              <w:t>Wirte</w:t>
            </w:r>
            <w:proofErr w:type="spellEnd"/>
            <w:r w:rsidRPr="00700019">
              <w:t xml:space="preserve"> 컴포넌트</w:t>
            </w:r>
          </w:p>
        </w:tc>
      </w:tr>
      <w:tr w:rsidR="00254059" w14:paraId="6D81C83B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78160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components/</w:t>
            </w:r>
            <w:r w:rsidRPr="00254059">
              <w:t>Edit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B0D80" w14:textId="4C8B4406" w:rsidR="00254059" w:rsidRDefault="00700019" w:rsidP="004511E4">
            <w:pPr>
              <w:ind w:left="0"/>
              <w:jc w:val="center"/>
            </w:pPr>
            <w:r w:rsidRPr="00254059">
              <w:t>Edit</w:t>
            </w:r>
            <w:r w:rsidRPr="00700019">
              <w:t>.js 파일</w:t>
            </w:r>
            <w:r w:rsidRPr="00700019">
              <w:rPr>
                <w:rFonts w:hint="eastAsia"/>
              </w:rPr>
              <w:t xml:space="preserve">의 </w:t>
            </w:r>
            <w:r w:rsidRPr="00254059">
              <w:t>Edit</w:t>
            </w:r>
            <w:r w:rsidRPr="00700019">
              <w:t xml:space="preserve"> 컴포넌트</w:t>
            </w:r>
          </w:p>
        </w:tc>
      </w:tr>
      <w:tr w:rsidR="00254059" w14:paraId="76E98CB1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6C62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components/</w:t>
            </w:r>
            <w:r w:rsidRPr="00254059">
              <w:t>Delete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A346" w14:textId="037183FF" w:rsidR="00254059" w:rsidRDefault="00700019" w:rsidP="004511E4">
            <w:pPr>
              <w:ind w:left="0"/>
              <w:jc w:val="center"/>
            </w:pPr>
            <w:r w:rsidRPr="00254059">
              <w:t>Delete</w:t>
            </w:r>
            <w:r w:rsidRPr="00700019">
              <w:t>.js 파일</w:t>
            </w:r>
            <w:r w:rsidRPr="00700019">
              <w:rPr>
                <w:rFonts w:hint="eastAsia"/>
              </w:rPr>
              <w:t xml:space="preserve">의 </w:t>
            </w:r>
            <w:r w:rsidRPr="00254059">
              <w:t>Delete</w:t>
            </w:r>
            <w:r w:rsidRPr="00700019">
              <w:t xml:space="preserve"> 컴포넌트</w:t>
            </w:r>
          </w:p>
        </w:tc>
      </w:tr>
      <w:tr w:rsidR="00254059" w14:paraId="598236A2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76173" w14:textId="77777777" w:rsidR="00254059" w:rsidRPr="00254059" w:rsidRDefault="00254059" w:rsidP="004511E4">
            <w:pPr>
              <w:ind w:left="0"/>
              <w:jc w:val="center"/>
            </w:pPr>
            <w:proofErr w:type="gramStart"/>
            <w:r w:rsidRPr="0062338E">
              <w:t>./</w:t>
            </w:r>
            <w:proofErr w:type="gramEnd"/>
            <w:r w:rsidRPr="0062338E">
              <w:t>components/</w:t>
            </w:r>
            <w:proofErr w:type="spellStart"/>
            <w:r w:rsidRPr="00254059">
              <w:t>DeleteView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2826C" w14:textId="2947DB9E" w:rsidR="00254059" w:rsidRDefault="00700019" w:rsidP="004511E4">
            <w:pPr>
              <w:ind w:left="0"/>
              <w:jc w:val="center"/>
            </w:pPr>
            <w:r w:rsidRPr="00700019">
              <w:t>DeleteView.js 파일</w:t>
            </w:r>
            <w:r w:rsidRPr="00700019">
              <w:rPr>
                <w:rFonts w:hint="eastAsia"/>
              </w:rPr>
              <w:t xml:space="preserve">의 </w:t>
            </w:r>
            <w:proofErr w:type="spellStart"/>
            <w:r w:rsidRPr="00700019">
              <w:t>DeleteView</w:t>
            </w:r>
            <w:proofErr w:type="spellEnd"/>
            <w:r w:rsidRPr="00700019">
              <w:t xml:space="preserve"> 컴포넌트</w:t>
            </w:r>
          </w:p>
        </w:tc>
      </w:tr>
      <w:bookmarkEnd w:id="1"/>
    </w:tbl>
    <w:p w14:paraId="7376D70A" w14:textId="77777777" w:rsidR="00254059" w:rsidRDefault="00254059" w:rsidP="00254059"/>
    <w:p w14:paraId="312493F1" w14:textId="77777777" w:rsidR="00254059" w:rsidRDefault="00254059" w:rsidP="00254059">
      <w:pPr>
        <w:rPr>
          <w:b/>
          <w:bCs/>
        </w:rPr>
      </w:pPr>
      <w:r>
        <w:rPr>
          <w:rFonts w:hint="eastAsia"/>
          <w:b/>
          <w:bCs/>
        </w:rPr>
        <w:t>라우터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2050"/>
        <w:gridCol w:w="6894"/>
      </w:tblGrid>
      <w:tr w:rsidR="00254059" w14:paraId="4A170904" w14:textId="77777777" w:rsidTr="004511E4">
        <w:trPr>
          <w:trHeight w:val="290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C6163" w14:textId="63BA6B3A" w:rsidR="00254059" w:rsidRDefault="00700019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라우터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0EED5" w14:textId="77777777" w:rsidR="00254059" w:rsidRDefault="00254059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254059" w14:paraId="3C533BEA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1BBA9" w14:textId="77777777" w:rsidR="00254059" w:rsidRDefault="00254059" w:rsidP="00700019">
            <w:pPr>
              <w:ind w:left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94119" w14:textId="680830FB" w:rsidR="0025405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메인 화면의 </w:t>
            </w:r>
            <w:r w:rsidR="00254059">
              <w:rPr>
                <w:rFonts w:hint="eastAsia"/>
              </w:rPr>
              <w:t>URL에 대한 요청을 처리하는JavaScript 함수 또는 컨트롤러를 연결</w:t>
            </w:r>
          </w:p>
        </w:tc>
      </w:tr>
      <w:tr w:rsidR="00254059" w14:paraId="0F4AB96F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660F" w14:textId="77777777" w:rsidR="00254059" w:rsidRDefault="00254059" w:rsidP="00700019">
            <w:pPr>
              <w:ind w:left="0"/>
              <w:jc w:val="center"/>
            </w:pPr>
            <w:r>
              <w:t>/</w:t>
            </w:r>
            <w:r w:rsidRPr="00254059">
              <w:t>View/:num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D8B2" w14:textId="77777777" w:rsidR="0025405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게시글 </w:t>
            </w:r>
            <w:proofErr w:type="spellStart"/>
            <w:r>
              <w:rPr>
                <w:rFonts w:hint="eastAsia"/>
              </w:rPr>
              <w:t>자세히보기와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연관있는</w:t>
            </w:r>
            <w:proofErr w:type="spellEnd"/>
            <w:r>
              <w:rPr>
                <w:rFonts w:hint="eastAsia"/>
              </w:rPr>
              <w:t xml:space="preserve"> URL에 대한 요청을 처리하는 JavaScript 함수 또는 컨트롤러를 연결</w:t>
            </w:r>
          </w:p>
          <w:p w14:paraId="6F0E366C" w14:textId="5ED8242E" w:rsidR="00700019" w:rsidRPr="00700019" w:rsidRDefault="00700019" w:rsidP="00700019">
            <w:pPr>
              <w:ind w:left="0"/>
              <w:jc w:val="center"/>
            </w:pPr>
          </w:p>
        </w:tc>
      </w:tr>
      <w:tr w:rsidR="00254059" w14:paraId="35DB18A6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895E4" w14:textId="77777777" w:rsidR="00254059" w:rsidRDefault="00254059" w:rsidP="004511E4">
            <w:pPr>
              <w:ind w:left="0"/>
              <w:jc w:val="center"/>
            </w:pPr>
            <w:r>
              <w:rPr>
                <w:rFonts w:hint="eastAsia"/>
              </w:rPr>
              <w:t>/</w:t>
            </w:r>
            <w:r>
              <w:t>Write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B1902" w14:textId="3FC1F804" w:rsidR="00254059" w:rsidRPr="0070001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게시글 작성과 </w:t>
            </w:r>
            <w:proofErr w:type="spellStart"/>
            <w:r>
              <w:rPr>
                <w:rFonts w:hint="eastAsia"/>
              </w:rPr>
              <w:t>연관있는</w:t>
            </w:r>
            <w:proofErr w:type="spellEnd"/>
            <w:r>
              <w:rPr>
                <w:rFonts w:hint="eastAsia"/>
              </w:rPr>
              <w:t xml:space="preserve"> URL에 대한 요청을 처리하는 JavaScript 함수 또는 컨트롤러를 연결</w:t>
            </w:r>
          </w:p>
        </w:tc>
      </w:tr>
      <w:tr w:rsidR="00254059" w14:paraId="0D97AEF2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779D" w14:textId="77777777" w:rsidR="00254059" w:rsidRDefault="00254059" w:rsidP="004511E4">
            <w:pPr>
              <w:ind w:left="0"/>
              <w:jc w:val="center"/>
            </w:pPr>
            <w:r>
              <w:rPr>
                <w:rFonts w:hint="eastAsia"/>
              </w:rPr>
              <w:t>/</w:t>
            </w:r>
            <w:r>
              <w:t>Edit/:num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9DAD" w14:textId="36568293" w:rsidR="00254059" w:rsidRPr="0070001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게시글 수정과 </w:t>
            </w:r>
            <w:proofErr w:type="spellStart"/>
            <w:r>
              <w:rPr>
                <w:rFonts w:hint="eastAsia"/>
              </w:rPr>
              <w:t>연관있는</w:t>
            </w:r>
            <w:proofErr w:type="spellEnd"/>
            <w:r>
              <w:rPr>
                <w:rFonts w:hint="eastAsia"/>
              </w:rPr>
              <w:t xml:space="preserve"> URL에 대한 요청을 처리하는 JavaScript 함수 또는 컨트롤러를 연결</w:t>
            </w:r>
          </w:p>
        </w:tc>
      </w:tr>
      <w:tr w:rsidR="00254059" w14:paraId="0130E16F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F3D21" w14:textId="77777777" w:rsidR="00254059" w:rsidRDefault="00254059" w:rsidP="004511E4">
            <w:pPr>
              <w:ind w:left="0"/>
              <w:jc w:val="center"/>
            </w:pPr>
            <w:r>
              <w:rPr>
                <w:rFonts w:hint="eastAsia"/>
              </w:rPr>
              <w:t>/</w:t>
            </w:r>
            <w:proofErr w:type="gramStart"/>
            <w:r>
              <w:t>delete</w:t>
            </w:r>
            <w:proofErr w:type="gramEnd"/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CBD8" w14:textId="1CE4A7D4" w:rsidR="00254059" w:rsidRPr="0070001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게시글 삭제와 </w:t>
            </w:r>
            <w:proofErr w:type="spellStart"/>
            <w:r>
              <w:rPr>
                <w:rFonts w:hint="eastAsia"/>
              </w:rPr>
              <w:t>연관있는</w:t>
            </w:r>
            <w:proofErr w:type="spellEnd"/>
            <w:r>
              <w:rPr>
                <w:rFonts w:hint="eastAsia"/>
              </w:rPr>
              <w:t xml:space="preserve"> URL에 대한 요청을 처리하는 JavaScript 함수 또는 컨트롤러를 연결</w:t>
            </w:r>
          </w:p>
        </w:tc>
      </w:tr>
      <w:tr w:rsidR="00254059" w14:paraId="64695866" w14:textId="77777777" w:rsidTr="004511E4"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50922" w14:textId="77777777" w:rsidR="00254059" w:rsidRDefault="00254059" w:rsidP="004511E4">
            <w:pPr>
              <w:ind w:left="0"/>
              <w:jc w:val="center"/>
            </w:pPr>
            <w:r>
              <w:rPr>
                <w:rFonts w:hint="eastAsia"/>
              </w:rPr>
              <w:t>/</w:t>
            </w:r>
            <w:r>
              <w:t>delete/:num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44D4" w14:textId="02F94D0C" w:rsidR="00254059" w:rsidRPr="00700019" w:rsidRDefault="00700019" w:rsidP="00700019">
            <w:pPr>
              <w:ind w:left="0"/>
              <w:jc w:val="center"/>
            </w:pPr>
            <w:r>
              <w:rPr>
                <w:rFonts w:hint="eastAsia"/>
              </w:rPr>
              <w:t xml:space="preserve">게시글 삭제 </w:t>
            </w:r>
            <w:proofErr w:type="spellStart"/>
            <w:r>
              <w:rPr>
                <w:rFonts w:hint="eastAsia"/>
              </w:rPr>
              <w:t>자세히보기와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연관있는</w:t>
            </w:r>
            <w:proofErr w:type="spellEnd"/>
            <w:r>
              <w:rPr>
                <w:rFonts w:hint="eastAsia"/>
              </w:rPr>
              <w:t xml:space="preserve"> URL에 대한 요청을 처리하는 JavaScript 함수 또는 컨트롤러를 연결</w:t>
            </w:r>
          </w:p>
        </w:tc>
      </w:tr>
    </w:tbl>
    <w:p w14:paraId="75C66BA9" w14:textId="58DA94FC" w:rsidR="00810D27" w:rsidRPr="00810D27" w:rsidRDefault="00810D27" w:rsidP="00810D27">
      <w:pPr>
        <w:spacing w:after="240" w:line="252" w:lineRule="auto"/>
        <w:ind w:left="0" w:right="0"/>
        <w:rPr>
          <w:rFonts w:cstheme="majorBidi"/>
          <w:caps/>
          <w:sz w:val="24"/>
          <w:szCs w:val="24"/>
        </w:rPr>
      </w:pPr>
      <w:r>
        <w:br w:type="page"/>
      </w:r>
    </w:p>
    <w:p w14:paraId="1381F2F4" w14:textId="395D8A0D" w:rsidR="00810D27" w:rsidRDefault="00810D27" w:rsidP="00810D27">
      <w:pPr>
        <w:pStyle w:val="41"/>
      </w:pPr>
      <w:r>
        <w:rPr>
          <w:rFonts w:hint="eastAsia"/>
        </w:rPr>
        <w:lastRenderedPageBreak/>
        <w:t>c</w:t>
      </w:r>
      <w:r>
        <w:t>omponents</w:t>
      </w:r>
    </w:p>
    <w:p w14:paraId="2F9CAD51" w14:textId="77777777" w:rsidR="00D82498" w:rsidRDefault="00D82498" w:rsidP="00D82498">
      <w:pPr>
        <w:pStyle w:val="51"/>
      </w:pPr>
      <w:r>
        <w:rPr>
          <w:rFonts w:hint="eastAsia"/>
        </w:rPr>
        <w:t>L</w:t>
      </w:r>
      <w:r>
        <w:t>ist.js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D82498" w14:paraId="267746D1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1BE97" w14:textId="77777777" w:rsidR="00D82498" w:rsidRDefault="00D82498" w:rsidP="00040E88">
            <w:pPr>
              <w:ind w:left="0"/>
              <w:jc w:val="center"/>
              <w:rPr>
                <w:b/>
                <w:bCs/>
              </w:rPr>
            </w:pPr>
            <w:bookmarkStart w:id="2" w:name="_Hlk159370489"/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93E" w14:textId="77777777" w:rsidR="00D82498" w:rsidRDefault="00D82498" w:rsidP="00040E88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D82498" w14:paraId="2B56AB86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48ADB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FBF9D" w14:textId="77777777" w:rsidR="00D82498" w:rsidRPr="0080101B" w:rsidRDefault="00D82498" w:rsidP="00040E88">
            <w:pPr>
              <w:ind w:left="0"/>
              <w:jc w:val="center"/>
            </w:pPr>
            <w:r w:rsidRPr="007170A2">
              <w:t>React 라이브러리</w:t>
            </w:r>
            <w:r>
              <w:t xml:space="preserve">의 </w:t>
            </w:r>
            <w:r w:rsidRPr="002E1A99">
              <w:t>React 객체</w:t>
            </w:r>
            <w:r w:rsidRPr="007170A2">
              <w:t>와 React 컴포넌트 클래스</w:t>
            </w:r>
          </w:p>
        </w:tc>
      </w:tr>
      <w:tr w:rsidR="00D82498" w14:paraId="3D16B560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0415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-ui/core/TableRo</w:t>
            </w:r>
            <w:r>
              <w:t>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6049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TableRow</w:t>
            </w:r>
            <w:proofErr w:type="spellEnd"/>
            <w:r w:rsidRPr="00D46E77">
              <w:rPr>
                <w:rFonts w:hint="eastAsia"/>
              </w:rPr>
              <w:t xml:space="preserve"> </w:t>
            </w:r>
            <w:r w:rsidRPr="00D46E77">
              <w:t>컴포넌트</w:t>
            </w:r>
          </w:p>
        </w:tc>
      </w:tr>
      <w:tr w:rsidR="00D82498" w14:paraId="37E950FC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8EA3C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-ui/core/TableCell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C8C7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</w:t>
            </w:r>
            <w:r>
              <w:t>Cell</w:t>
            </w:r>
            <w:proofErr w:type="spellEnd"/>
            <w:r w:rsidRPr="00D46E77">
              <w:rPr>
                <w:rFonts w:hint="eastAsia"/>
              </w:rPr>
              <w:t xml:space="preserve"> </w:t>
            </w:r>
            <w:r w:rsidRPr="00D46E77">
              <w:t>컴포넌트</w:t>
            </w:r>
          </w:p>
        </w:tc>
      </w:tr>
      <w:tr w:rsidR="00D82498" w14:paraId="1CF747C0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B375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Timestamp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5629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 xml:space="preserve">시간대를 표시하기 위한 </w:t>
            </w:r>
            <w:r>
              <w:t xml:space="preserve">Timestamp </w:t>
            </w:r>
            <w:r w:rsidRPr="00D46E77">
              <w:t>컴포넌트</w:t>
            </w:r>
          </w:p>
        </w:tc>
      </w:tr>
      <w:tr w:rsidR="00D82498" w14:paraId="523A5914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856F5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D669" w14:textId="77777777" w:rsidR="00D82498" w:rsidRPr="0080101B" w:rsidRDefault="00D82498" w:rsidP="00040E88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  <w:tr w:rsidR="00D82498" w14:paraId="6BE70D4F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8336D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9AA4C" w14:textId="77777777" w:rsidR="00D82498" w:rsidRPr="0080101B" w:rsidRDefault="00D82498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D82498" w14:paraId="3B33E63B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7887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A8B04" w14:textId="77777777" w:rsidR="00D82498" w:rsidRPr="0080101B" w:rsidRDefault="00D82498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D82498" w14:paraId="384E1E6C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42DBD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905E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D82498" w14:paraId="65ACC8B3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D886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C4481" w14:textId="77777777" w:rsidR="00D82498" w:rsidRPr="0080101B" w:rsidRDefault="00D82498" w:rsidP="00040E88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D82498" w14:paraId="359592C2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C71F1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>L</w:t>
            </w:r>
            <w:r>
              <w:t xml:space="preserve">ink from </w:t>
            </w: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BE823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React Router 라이브러리에서 제공하는 Link 컴포넌트</w:t>
            </w:r>
          </w:p>
        </w:tc>
      </w:tr>
      <w:tr w:rsidR="00D82498" w14:paraId="6291601E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BE2AF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Pagination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434FC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 xml:space="preserve">페이지를 구현하기 위한 </w:t>
            </w:r>
            <w:r>
              <w:t xml:space="preserve">Pagination </w:t>
            </w:r>
            <w:r w:rsidRPr="00D46E77">
              <w:t>컴포넌트</w:t>
            </w:r>
          </w:p>
        </w:tc>
      </w:tr>
      <w:bookmarkEnd w:id="2"/>
    </w:tbl>
    <w:p w14:paraId="7E213E0E" w14:textId="77777777" w:rsidR="00D82498" w:rsidRDefault="00D82498" w:rsidP="00D82498"/>
    <w:p w14:paraId="5C569326" w14:textId="77777777" w:rsidR="00D82498" w:rsidRDefault="00D82498" w:rsidP="00D82498"/>
    <w:p w14:paraId="00580096" w14:textId="77777777" w:rsidR="00D82498" w:rsidRDefault="00D82498" w:rsidP="00D82498">
      <w:r>
        <w:rPr>
          <w:noProof/>
        </w:rPr>
        <w:drawing>
          <wp:inline distT="0" distB="0" distL="0" distR="0" wp14:anchorId="428C1CDF" wp14:editId="143C7C3E">
            <wp:extent cx="5616000" cy="1307870"/>
            <wp:effectExtent l="19050" t="19050" r="22860" b="260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30787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B1B1D8F" w14:textId="77777777" w:rsidR="00D82498" w:rsidRDefault="00D82498" w:rsidP="00D82498">
      <w:pPr>
        <w:spacing w:after="240" w:line="252" w:lineRule="auto"/>
        <w:ind w:left="0" w:right="0"/>
      </w:pPr>
      <w:r>
        <w:br w:type="page"/>
      </w:r>
    </w:p>
    <w:p w14:paraId="6A49D116" w14:textId="77777777" w:rsidR="00D82498" w:rsidRDefault="00D82498" w:rsidP="00D82498">
      <w:pPr>
        <w:rPr>
          <w:b/>
          <w:bCs/>
          <w:kern w:val="0"/>
          <w14:ligatures w14:val="none"/>
        </w:rPr>
      </w:pPr>
      <w:bookmarkStart w:id="3" w:name="_Hlk159369474"/>
      <w:r>
        <w:rPr>
          <w:noProof/>
        </w:rPr>
        <w:lastRenderedPageBreak/>
        <w:drawing>
          <wp:inline distT="0" distB="0" distL="0" distR="0" wp14:anchorId="6F771935" wp14:editId="470EF96B">
            <wp:extent cx="5616000" cy="2148465"/>
            <wp:effectExtent l="19050" t="19050" r="22860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1484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CE734ED" w14:textId="77777777" w:rsidR="00D82498" w:rsidRPr="00EF062E" w:rsidRDefault="00D82498" w:rsidP="00D82498">
      <w:pPr>
        <w:rPr>
          <w:b/>
          <w:bCs/>
          <w:kern w:val="0"/>
          <w14:ligatures w14:val="none"/>
        </w:rPr>
      </w:pPr>
      <w:r w:rsidRPr="00EF062E">
        <w:rPr>
          <w:rFonts w:hint="eastAsia"/>
          <w:b/>
          <w:bCs/>
          <w:kern w:val="0"/>
          <w14:ligatures w14:val="none"/>
        </w:rPr>
        <w:t>:</w:t>
      </w:r>
      <w:r w:rsidRPr="00EF062E">
        <w:rPr>
          <w:b/>
          <w:bCs/>
          <w:kern w:val="0"/>
          <w14:ligatures w14:val="none"/>
        </w:rPr>
        <w:t xml:space="preserve"> 서버로부터 게시글 목록을 가져오는 비동기 </w:t>
      </w:r>
      <w:proofErr w:type="spellStart"/>
      <w:r w:rsidRPr="00EF062E">
        <w:rPr>
          <w:b/>
          <w:bCs/>
          <w:kern w:val="0"/>
          <w14:ligatures w14:val="none"/>
        </w:rPr>
        <w:t>fetchPosts</w:t>
      </w:r>
      <w:proofErr w:type="spellEnd"/>
      <w:r w:rsidRPr="00EF062E">
        <w:rPr>
          <w:b/>
          <w:bCs/>
          <w:kern w:val="0"/>
          <w14:ligatures w14:val="none"/>
        </w:rPr>
        <w:t xml:space="preserve"> 메서드</w:t>
      </w:r>
    </w:p>
    <w:p w14:paraId="3CE62C35" w14:textId="77777777" w:rsidR="00D82498" w:rsidRPr="00EF062E" w:rsidRDefault="00D82498" w:rsidP="00D82498">
      <w:pPr>
        <w:spacing w:after="0"/>
      </w:pPr>
      <w:r w:rsidRPr="00EF062E">
        <w:rPr>
          <w:rFonts w:hint="eastAsia"/>
        </w:rPr>
        <w:t>-</w:t>
      </w:r>
      <w:r w:rsidRPr="00EF062E">
        <w:t xml:space="preserve"> fetch 함수를 사용하여 '/</w:t>
      </w:r>
      <w:proofErr w:type="spellStart"/>
      <w:r w:rsidRPr="00EF062E">
        <w:t>api</w:t>
      </w:r>
      <w:proofErr w:type="spellEnd"/>
      <w:r w:rsidRPr="00EF062E">
        <w:t xml:space="preserve">/posts' </w:t>
      </w:r>
      <w:proofErr w:type="spellStart"/>
      <w:r w:rsidRPr="00EF062E">
        <w:t>엔드포인트로</w:t>
      </w:r>
      <w:proofErr w:type="spellEnd"/>
      <w:r w:rsidRPr="00EF062E">
        <w:t xml:space="preserve"> GET 요청</w:t>
      </w:r>
    </w:p>
    <w:p w14:paraId="653ACB5D" w14:textId="77777777" w:rsidR="00D82498" w:rsidRPr="00EF062E" w:rsidRDefault="00D82498" w:rsidP="00D82498">
      <w:pPr>
        <w:spacing w:after="0"/>
      </w:pPr>
      <w:r w:rsidRPr="00EF062E">
        <w:rPr>
          <w:rFonts w:hint="eastAsia"/>
        </w:rPr>
        <w:t>-</w:t>
      </w:r>
      <w:r w:rsidRPr="00EF062E">
        <w:t xml:space="preserve"> 응답(response)을 JSON 형식으로 </w:t>
      </w:r>
      <w:proofErr w:type="spellStart"/>
      <w:r w:rsidRPr="00EF062E">
        <w:t>파싱하여</w:t>
      </w:r>
      <w:proofErr w:type="spellEnd"/>
      <w:r w:rsidRPr="00EF062E">
        <w:t xml:space="preserve"> 데이터를 추출</w:t>
      </w:r>
    </w:p>
    <w:p w14:paraId="1B988E06" w14:textId="77777777" w:rsidR="00D82498" w:rsidRDefault="00D82498" w:rsidP="00D82498">
      <w:pPr>
        <w:spacing w:after="0"/>
      </w:pPr>
      <w:r w:rsidRPr="00EF062E">
        <w:t xml:space="preserve">- </w:t>
      </w:r>
      <w:proofErr w:type="spellStart"/>
      <w:r w:rsidRPr="00EF062E">
        <w:t>setState</w:t>
      </w:r>
      <w:proofErr w:type="spellEnd"/>
      <w:r w:rsidRPr="00EF062E">
        <w:t xml:space="preserve"> 메서드를 사용하여 컴포넌트의 상태를 업데이트</w:t>
      </w:r>
    </w:p>
    <w:p w14:paraId="468D2A7C" w14:textId="77777777" w:rsidR="00D82498" w:rsidRPr="00EF062E" w:rsidRDefault="00D82498" w:rsidP="00D82498">
      <w:pPr>
        <w:spacing w:after="0"/>
      </w:pPr>
      <w:r>
        <w:t xml:space="preserve">- </w:t>
      </w:r>
      <w:r w:rsidRPr="00EF062E">
        <w:t xml:space="preserve">게시글 목록을 응답으로 받은 </w:t>
      </w:r>
      <w:bookmarkEnd w:id="3"/>
      <w:r w:rsidRPr="00EF062E">
        <w:t>데이터로 설정</w:t>
      </w:r>
    </w:p>
    <w:p w14:paraId="30A3BAA1" w14:textId="77777777" w:rsidR="00D82498" w:rsidRDefault="00D82498" w:rsidP="00D82498">
      <w:pPr>
        <w:rPr>
          <w:rFonts w:ascii="Segoe UI" w:hAnsi="Segoe UI" w:cs="Segoe UI"/>
          <w:color w:val="ECECEC"/>
          <w:shd w:val="clear" w:color="auto" w:fill="212121"/>
        </w:rPr>
      </w:pPr>
    </w:p>
    <w:p w14:paraId="143B7554" w14:textId="77777777" w:rsidR="00D82498" w:rsidRDefault="00D82498" w:rsidP="00D82498">
      <w:pPr>
        <w:rPr>
          <w:rFonts w:ascii="Segoe UI" w:hAnsi="Segoe UI" w:cs="Segoe UI"/>
          <w:color w:val="ECECEC"/>
          <w:shd w:val="clear" w:color="auto" w:fill="212121"/>
        </w:rPr>
      </w:pPr>
    </w:p>
    <w:p w14:paraId="4810CBE4" w14:textId="77777777" w:rsidR="00D82498" w:rsidRDefault="00D82498" w:rsidP="00D82498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24835EC1" wp14:editId="5ED6E6A1">
            <wp:extent cx="5616000" cy="928359"/>
            <wp:effectExtent l="19050" t="19050" r="22860" b="2476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92835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76AC265" w14:textId="77777777" w:rsidR="00D82498" w:rsidRPr="00EF062E" w:rsidRDefault="00D82498" w:rsidP="00D82498">
      <w:pPr>
        <w:rPr>
          <w:b/>
          <w:bCs/>
          <w:kern w:val="0"/>
          <w14:ligatures w14:val="none"/>
        </w:rPr>
      </w:pPr>
      <w:r w:rsidRPr="00EF062E">
        <w:rPr>
          <w:rFonts w:hint="eastAsia"/>
          <w:b/>
          <w:bCs/>
          <w:kern w:val="0"/>
          <w14:ligatures w14:val="none"/>
        </w:rPr>
        <w:t>:</w:t>
      </w:r>
      <w:r w:rsidRPr="00EF062E">
        <w:rPr>
          <w:b/>
          <w:bCs/>
          <w:kern w:val="0"/>
          <w14:ligatures w14:val="none"/>
        </w:rPr>
        <w:t xml:space="preserve"> </w:t>
      </w:r>
      <w:r w:rsidRPr="00EF062E">
        <w:rPr>
          <w:rFonts w:hint="eastAsia"/>
          <w:b/>
          <w:bCs/>
          <w:kern w:val="0"/>
          <w14:ligatures w14:val="none"/>
        </w:rPr>
        <w:t>페이지 변경이 발생했을 때 페이지 변화를 업데이트 하기위한 메서드</w:t>
      </w:r>
    </w:p>
    <w:p w14:paraId="65B06AFD" w14:textId="77777777" w:rsidR="00D82498" w:rsidRDefault="00D82498" w:rsidP="00D82498">
      <w:pPr>
        <w:spacing w:after="0"/>
      </w:pPr>
      <w:r w:rsidRPr="00EF062E">
        <w:rPr>
          <w:rFonts w:hint="eastAsia"/>
        </w:rPr>
        <w:t>-</w:t>
      </w:r>
      <w:r w:rsidRPr="00EF062E">
        <w:t xml:space="preserve"> </w:t>
      </w:r>
      <w:r w:rsidRPr="00EF062E">
        <w:rPr>
          <w:rFonts w:hint="eastAsia"/>
        </w:rPr>
        <w:t>새</w:t>
      </w:r>
      <w:r w:rsidRPr="00EF062E">
        <w:t>로운 페이지 번호를 인자로 받</w:t>
      </w:r>
      <w:r w:rsidRPr="00EF062E">
        <w:rPr>
          <w:rFonts w:hint="eastAsia"/>
        </w:rPr>
        <w:t>고,</w:t>
      </w:r>
      <w:r w:rsidRPr="00EF062E">
        <w:t xml:space="preserve"> 현재 페이지 번호를 업데이트하기 위해 </w:t>
      </w:r>
      <w:proofErr w:type="spellStart"/>
      <w:r w:rsidRPr="00EF062E">
        <w:t>setState</w:t>
      </w:r>
      <w:proofErr w:type="spellEnd"/>
      <w:r w:rsidRPr="00EF062E">
        <w:t xml:space="preserve"> 메서드 사용</w:t>
      </w:r>
    </w:p>
    <w:p w14:paraId="3C0564FF" w14:textId="77777777" w:rsidR="00D82498" w:rsidRDefault="00D82498" w:rsidP="00D82498">
      <w:pPr>
        <w:spacing w:after="0"/>
      </w:pPr>
      <w:r>
        <w:rPr>
          <w:rFonts w:hint="eastAsia"/>
        </w:rPr>
        <w:t>-</w:t>
      </w:r>
      <w:r>
        <w:t xml:space="preserve"> </w:t>
      </w:r>
      <w:r w:rsidRPr="00EF062E">
        <w:t xml:space="preserve">새로운 페이지 번호가 </w:t>
      </w:r>
      <w:proofErr w:type="spellStart"/>
      <w:r w:rsidRPr="00EF062E">
        <w:t>newPage</w:t>
      </w:r>
      <w:proofErr w:type="spellEnd"/>
      <w:r w:rsidRPr="00EF062E">
        <w:t xml:space="preserve">로 전달되어 상태의 </w:t>
      </w:r>
      <w:proofErr w:type="spellStart"/>
      <w:r w:rsidRPr="00EF062E">
        <w:t>currentPage</w:t>
      </w:r>
      <w:proofErr w:type="spellEnd"/>
      <w:r w:rsidRPr="00EF062E">
        <w:t>를 업데이트</w:t>
      </w:r>
    </w:p>
    <w:p w14:paraId="3600527E" w14:textId="77777777" w:rsidR="00D82498" w:rsidRDefault="00D82498" w:rsidP="00D82498">
      <w:pPr>
        <w:spacing w:after="240" w:line="252" w:lineRule="auto"/>
        <w:ind w:left="0" w:right="0"/>
      </w:pPr>
      <w:r>
        <w:br w:type="page"/>
      </w:r>
    </w:p>
    <w:p w14:paraId="45698D08" w14:textId="77777777" w:rsidR="00D82498" w:rsidRDefault="00D82498" w:rsidP="00D82498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755AAA7E" wp14:editId="324B9537">
            <wp:extent cx="5616000" cy="1341469"/>
            <wp:effectExtent l="19050" t="19050" r="22860" b="1143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34146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D543CE6" w14:textId="77777777" w:rsidR="00D82498" w:rsidRDefault="00D82498" w:rsidP="00D82498">
      <w:pPr>
        <w:rPr>
          <w:b/>
          <w:bCs/>
          <w:kern w:val="0"/>
          <w14:ligatures w14:val="none"/>
        </w:rPr>
      </w:pPr>
      <w:r w:rsidRPr="00190A54">
        <w:rPr>
          <w:b/>
          <w:bCs/>
          <w:kern w:val="0"/>
          <w14:ligatures w14:val="none"/>
        </w:rPr>
        <w:t>: List 컴포넌트의 렌더링 메서드(render)</w:t>
      </w:r>
    </w:p>
    <w:p w14:paraId="23B15152" w14:textId="415E4E19" w:rsidR="00D82498" w:rsidRPr="00190A54" w:rsidRDefault="00D82498" w:rsidP="00D82498">
      <w:pPr>
        <w:spacing w:after="0"/>
        <w:rPr>
          <w:rFonts w:hint="eastAsia"/>
        </w:rPr>
      </w:pPr>
      <w:r>
        <w:t xml:space="preserve">- </w:t>
      </w:r>
      <w:proofErr w:type="spellStart"/>
      <w:proofErr w:type="gramStart"/>
      <w:r w:rsidRPr="00190A54">
        <w:t>totalPage</w:t>
      </w:r>
      <w:proofErr w:type="spellEnd"/>
      <w:r>
        <w:t xml:space="preserve"> </w:t>
      </w:r>
      <w:r>
        <w:rPr>
          <w:rFonts w:hint="eastAsia"/>
        </w:rPr>
        <w:t>:</w:t>
      </w:r>
      <w:proofErr w:type="gramEnd"/>
      <w:r w:rsidRPr="00190A54">
        <w:t xml:space="preserve"> 전체 페이지 수를 계산</w:t>
      </w:r>
      <w:r>
        <w:rPr>
          <w:rFonts w:hint="eastAsia"/>
        </w:rPr>
        <w:t>하며,</w:t>
      </w:r>
      <w:r w:rsidRPr="00190A54">
        <w:t xml:space="preserve"> 게시글이 존재하면 </w:t>
      </w:r>
      <w:proofErr w:type="spellStart"/>
      <w:r w:rsidRPr="00190A54">
        <w:t>posts.length</w:t>
      </w:r>
      <w:proofErr w:type="spellEnd"/>
      <w:r w:rsidRPr="00190A54">
        <w:t>를</w:t>
      </w:r>
      <w:r w:rsidR="009C1651">
        <w:rPr>
          <w:rFonts w:hint="eastAsia"/>
        </w:rPr>
        <w:t>,</w:t>
      </w:r>
      <w:r w:rsidR="009C1651">
        <w:t xml:space="preserve"> </w:t>
      </w:r>
      <w:r w:rsidRPr="00190A54">
        <w:t xml:space="preserve">그렇지 않으면 0을 </w:t>
      </w:r>
      <w:r w:rsidR="009C1651" w:rsidRPr="00190A54">
        <w:t xml:space="preserve">10으로 나누어 </w:t>
      </w:r>
      <w:r w:rsidR="009C1651">
        <w:rPr>
          <w:rFonts w:hint="eastAsia"/>
        </w:rPr>
        <w:t>반</w:t>
      </w:r>
      <w:r w:rsidR="009C1651" w:rsidRPr="00190A54">
        <w:t>올림</w:t>
      </w:r>
      <w:r w:rsidR="009C1651">
        <w:rPr>
          <w:rFonts w:hint="eastAsia"/>
        </w:rPr>
        <w:t>(</w:t>
      </w:r>
      <w:proofErr w:type="spellStart"/>
      <w:r w:rsidR="009C1651">
        <w:t>Math.ceil</w:t>
      </w:r>
      <w:proofErr w:type="spellEnd"/>
      <w:r w:rsidR="009C1651">
        <w:t>())</w:t>
      </w:r>
      <w:r w:rsidR="009C1651" w:rsidRPr="00190A54">
        <w:t>한 값을 사용</w:t>
      </w:r>
    </w:p>
    <w:p w14:paraId="648983BD" w14:textId="1971FB2A" w:rsidR="00D82498" w:rsidRPr="00190A54" w:rsidRDefault="00D82498" w:rsidP="00D82498">
      <w:pPr>
        <w:spacing w:after="0"/>
      </w:pPr>
      <w:r>
        <w:t xml:space="preserve">- </w:t>
      </w:r>
      <w:proofErr w:type="spellStart"/>
      <w:proofErr w:type="gramStart"/>
      <w:r w:rsidRPr="00190A54">
        <w:t>lastPostPage</w:t>
      </w:r>
      <w:proofErr w:type="spellEnd"/>
      <w:r>
        <w:t xml:space="preserve"> </w:t>
      </w:r>
      <w:r w:rsidRPr="00190A54">
        <w:t>:</w:t>
      </w:r>
      <w:proofErr w:type="gramEnd"/>
      <w:r w:rsidRPr="00190A54">
        <w:t xml:space="preserve"> 현재 페이지에서 마지막 게시글의 인덱스를 계산</w:t>
      </w:r>
    </w:p>
    <w:p w14:paraId="0A8FD868" w14:textId="77AF4188" w:rsidR="00D82498" w:rsidRPr="00190A54" w:rsidRDefault="00D82498" w:rsidP="00D82498">
      <w:pPr>
        <w:spacing w:after="0"/>
      </w:pPr>
      <w:r>
        <w:t xml:space="preserve">- </w:t>
      </w:r>
      <w:proofErr w:type="spellStart"/>
      <w:proofErr w:type="gramStart"/>
      <w:r w:rsidRPr="00190A54">
        <w:t>firstPostPage</w:t>
      </w:r>
      <w:proofErr w:type="spellEnd"/>
      <w:r>
        <w:t xml:space="preserve"> </w:t>
      </w:r>
      <w:r w:rsidRPr="00190A54">
        <w:t>:</w:t>
      </w:r>
      <w:proofErr w:type="gramEnd"/>
      <w:r w:rsidRPr="00190A54">
        <w:t xml:space="preserve"> 현재 페이지에서 첫 번째 게시글의 인덱스를 계산</w:t>
      </w:r>
    </w:p>
    <w:p w14:paraId="4B6DD317" w14:textId="5BB63229" w:rsidR="00D82498" w:rsidRPr="00190A54" w:rsidRDefault="00D82498" w:rsidP="00D82498">
      <w:pPr>
        <w:spacing w:after="0"/>
      </w:pPr>
      <w:r>
        <w:t xml:space="preserve">- </w:t>
      </w:r>
      <w:proofErr w:type="spellStart"/>
      <w:proofErr w:type="gramStart"/>
      <w:r w:rsidRPr="00190A54">
        <w:t>currentPostPage</w:t>
      </w:r>
      <w:proofErr w:type="spellEnd"/>
      <w:r>
        <w:rPr>
          <w:rFonts w:hint="eastAsia"/>
        </w:rPr>
        <w:t xml:space="preserve"> </w:t>
      </w:r>
      <w:r w:rsidRPr="00190A54">
        <w:t>:</w:t>
      </w:r>
      <w:proofErr w:type="gramEnd"/>
      <w:r w:rsidRPr="00190A54">
        <w:t xml:space="preserve"> 현재 페이지에 해당하는 게시글 목</w:t>
      </w:r>
      <w:r>
        <w:rPr>
          <w:rFonts w:hint="eastAsia"/>
        </w:rPr>
        <w:t>록,</w:t>
      </w:r>
      <w:r>
        <w:t xml:space="preserve"> </w:t>
      </w:r>
      <w:proofErr w:type="spellStart"/>
      <w:r w:rsidRPr="00190A54">
        <w:t>posts.slice</w:t>
      </w:r>
      <w:proofErr w:type="spellEnd"/>
      <w:r w:rsidRPr="00190A54">
        <w:t>()</w:t>
      </w:r>
      <w:proofErr w:type="spellStart"/>
      <w:r w:rsidRPr="00190A54">
        <w:t>를</w:t>
      </w:r>
      <w:proofErr w:type="spellEnd"/>
      <w:r w:rsidRPr="00190A54">
        <w:t xml:space="preserve"> 사용하여 </w:t>
      </w:r>
      <w:proofErr w:type="spellStart"/>
      <w:r w:rsidR="009C1651" w:rsidRPr="009C1651">
        <w:t>firstPostPage</w:t>
      </w:r>
      <w:proofErr w:type="spellEnd"/>
      <w:r w:rsidR="009C1651" w:rsidRPr="009C1651">
        <w:t xml:space="preserve">인덱스부터 </w:t>
      </w:r>
      <w:proofErr w:type="spellStart"/>
      <w:r w:rsidR="009C1651" w:rsidRPr="009C1651">
        <w:t>lastPostPage</w:t>
      </w:r>
      <w:proofErr w:type="spellEnd"/>
      <w:r w:rsidR="009C1651" w:rsidRPr="009C1651">
        <w:t>인덱스 이전까지의 일부를 추출</w:t>
      </w:r>
      <w:r>
        <w:rPr>
          <w:rFonts w:hint="eastAsia"/>
        </w:rPr>
        <w:t>,</w:t>
      </w:r>
      <w:r w:rsidRPr="00190A54">
        <w:t xml:space="preserve"> 만약 posts가 존재하지 않는다면, null로 설정</w:t>
      </w:r>
    </w:p>
    <w:p w14:paraId="2B0E7A43" w14:textId="77777777" w:rsidR="009C1651" w:rsidRDefault="009C1651" w:rsidP="00BD7CCD">
      <w:pPr>
        <w:ind w:left="0"/>
        <w:rPr>
          <w:rFonts w:hint="eastAsia"/>
        </w:rPr>
      </w:pPr>
    </w:p>
    <w:p w14:paraId="00A62227" w14:textId="5AF75A42" w:rsidR="00D82498" w:rsidRDefault="00BD7CCD" w:rsidP="00D82498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5E4E7655" wp14:editId="04B487B8">
            <wp:extent cx="5616000" cy="3778636"/>
            <wp:effectExtent l="19050" t="19050" r="22860" b="1270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77863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078DD68" w14:textId="77777777" w:rsidR="00D82498" w:rsidRPr="00320A8E" w:rsidRDefault="00D82498" w:rsidP="00D82498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 xml:space="preserve">: </w:t>
      </w:r>
      <w:proofErr w:type="spellStart"/>
      <w:r w:rsidRPr="00320A8E">
        <w:rPr>
          <w:b/>
          <w:bCs/>
          <w:kern w:val="0"/>
          <w14:ligatures w14:val="none"/>
        </w:rPr>
        <w:t>currentPostPage</w:t>
      </w:r>
      <w:proofErr w:type="spellEnd"/>
      <w:r w:rsidRPr="00320A8E">
        <w:rPr>
          <w:b/>
          <w:bCs/>
          <w:kern w:val="0"/>
          <w14:ligatures w14:val="none"/>
        </w:rPr>
        <w:t xml:space="preserve"> 배열에 있는 각 요소 post에 대해 반복문을 실행</w:t>
      </w:r>
    </w:p>
    <w:p w14:paraId="37D28AD7" w14:textId="77777777" w:rsidR="00D82498" w:rsidRDefault="00D82498" w:rsidP="00D82498">
      <w:pPr>
        <w:spacing w:after="0"/>
      </w:pPr>
      <w:r w:rsidRPr="00DF5FB7">
        <w:t>-</w:t>
      </w:r>
      <w:r>
        <w:t xml:space="preserve"> </w:t>
      </w:r>
      <w:r>
        <w:rPr>
          <w:rFonts w:hint="eastAsia"/>
        </w:rPr>
        <w:t xml:space="preserve">각 </w:t>
      </w:r>
      <w:r w:rsidRPr="00DF5FB7">
        <w:t>셀에는 게시글의 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작성자,</w:t>
      </w:r>
      <w:r>
        <w:t xml:space="preserve"> </w:t>
      </w:r>
      <w:r>
        <w:rPr>
          <w:rFonts w:hint="eastAsia"/>
        </w:rPr>
        <w:t>작성일을</w:t>
      </w:r>
      <w:r w:rsidRPr="00DF5FB7">
        <w:t xml:space="preserve"> 표시</w:t>
      </w:r>
    </w:p>
    <w:p w14:paraId="65E04EB3" w14:textId="0FC785F2" w:rsidR="00D82498" w:rsidRDefault="00D82498" w:rsidP="00BD7CCD">
      <w:pPr>
        <w:spacing w:after="0"/>
        <w:rPr>
          <w:rFonts w:ascii="Segoe UI" w:hAnsi="Segoe UI" w:cs="Segoe UI"/>
          <w:color w:val="ECECEC"/>
          <w:shd w:val="clear" w:color="auto" w:fill="212121"/>
        </w:rPr>
      </w:pPr>
      <w:r>
        <w:t xml:space="preserve">- </w:t>
      </w:r>
      <w:r w:rsidRPr="00DF5FB7">
        <w:t>해당 제목을 클릭하면 게시글의 상세 페이지로 이동</w:t>
      </w:r>
      <w:r>
        <w:rPr>
          <w:rFonts w:ascii="Segoe UI" w:hAnsi="Segoe UI" w:cs="Segoe UI"/>
          <w:color w:val="ECECEC"/>
          <w:shd w:val="clear" w:color="auto" w:fill="212121"/>
        </w:rPr>
        <w:br w:type="page"/>
      </w:r>
    </w:p>
    <w:p w14:paraId="693818AB" w14:textId="77777777" w:rsidR="00D82498" w:rsidRDefault="00D82498" w:rsidP="00D82498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1BA3DB52" wp14:editId="7821A882">
            <wp:extent cx="5616000" cy="909038"/>
            <wp:effectExtent l="19050" t="19050" r="22860" b="2476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90903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8174AB0" w14:textId="77777777" w:rsidR="00D82498" w:rsidRPr="005918BF" w:rsidRDefault="00D82498" w:rsidP="00D82498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Pr="005918BF">
        <w:rPr>
          <w:b/>
          <w:bCs/>
          <w:kern w:val="0"/>
          <w14:ligatures w14:val="none"/>
        </w:rPr>
        <w:t xml:space="preserve"> 조건부 렌더링 구현</w:t>
      </w:r>
    </w:p>
    <w:p w14:paraId="2099115D" w14:textId="77777777" w:rsidR="00D82498" w:rsidRPr="005918BF" w:rsidRDefault="00D82498" w:rsidP="00D82498">
      <w:pPr>
        <w:spacing w:after="0"/>
      </w:pPr>
      <w:r>
        <w:t xml:space="preserve">- </w:t>
      </w:r>
      <w:r w:rsidRPr="005918BF">
        <w:t>posts 배열이 존재할 때만 Pagination 컴포넌트 렌더링</w:t>
      </w:r>
    </w:p>
    <w:p w14:paraId="2B3BE4F1" w14:textId="68C9B3E9" w:rsidR="00D82498" w:rsidRDefault="00D82498" w:rsidP="00D82498">
      <w:pPr>
        <w:spacing w:after="0"/>
      </w:pPr>
      <w:r>
        <w:t xml:space="preserve">- </w:t>
      </w:r>
      <w:r w:rsidRPr="005918BF">
        <w:t xml:space="preserve">&lt;Pagination </w:t>
      </w:r>
      <w:proofErr w:type="gramStart"/>
      <w:r>
        <w:t xml:space="preserve">… </w:t>
      </w:r>
      <w:r w:rsidRPr="005918BF">
        <w:t>/</w:t>
      </w:r>
      <w:proofErr w:type="gramEnd"/>
      <w:r w:rsidRPr="005918BF">
        <w:t>&gt;</w:t>
      </w:r>
      <w:r w:rsidR="006C3928">
        <w:t xml:space="preserve"> </w:t>
      </w:r>
      <w:r w:rsidRPr="005918BF">
        <w:t>: Pagination 컴포넌트를 렌더링</w:t>
      </w:r>
    </w:p>
    <w:p w14:paraId="33CAC852" w14:textId="77777777" w:rsidR="00D82498" w:rsidRDefault="00D82498" w:rsidP="00D82498">
      <w:pPr>
        <w:spacing w:after="0"/>
      </w:pPr>
      <w:r>
        <w:t xml:space="preserve">- </w:t>
      </w:r>
      <w:r w:rsidRPr="005918BF">
        <w:t xml:space="preserve">총 페이지 수, 현재 페이지, 페이지 변경 </w:t>
      </w:r>
      <w:proofErr w:type="spellStart"/>
      <w:r w:rsidRPr="005918BF">
        <w:t>핸들러</w:t>
      </w:r>
      <w:proofErr w:type="spellEnd"/>
      <w:r w:rsidRPr="005918BF">
        <w:t>(</w:t>
      </w:r>
      <w:proofErr w:type="spellStart"/>
      <w:r w:rsidRPr="005918BF">
        <w:t>onPageChange</w:t>
      </w:r>
      <w:proofErr w:type="spellEnd"/>
      <w:r w:rsidRPr="005918BF">
        <w:t xml:space="preserve">) </w:t>
      </w:r>
      <w:r>
        <w:rPr>
          <w:rFonts w:hint="eastAsia"/>
        </w:rPr>
        <w:t>전달</w:t>
      </w:r>
    </w:p>
    <w:p w14:paraId="0B46A182" w14:textId="77777777" w:rsidR="00226D0A" w:rsidRDefault="00D82498" w:rsidP="00226D0A">
      <w:pPr>
        <w:spacing w:after="0"/>
      </w:pPr>
      <w:r>
        <w:t xml:space="preserve">- </w:t>
      </w:r>
      <w:r w:rsidRPr="005918BF">
        <w:t>이를 통해 페이지 변</w:t>
      </w:r>
      <w:r w:rsidR="0057458F">
        <w:rPr>
          <w:rFonts w:hint="eastAsia"/>
        </w:rPr>
        <w:t>경</w:t>
      </w:r>
    </w:p>
    <w:p w14:paraId="5E032746" w14:textId="3A0685CB" w:rsidR="00226D0A" w:rsidRDefault="00226D0A" w:rsidP="00226D0A">
      <w:pPr>
        <w:spacing w:after="0"/>
      </w:pPr>
    </w:p>
    <w:p w14:paraId="27477CA9" w14:textId="77777777" w:rsidR="00226D0A" w:rsidRDefault="00226D0A" w:rsidP="00226D0A">
      <w:pPr>
        <w:spacing w:after="0"/>
        <w:rPr>
          <w:rFonts w:hint="eastAsia"/>
        </w:rPr>
      </w:pPr>
    </w:p>
    <w:p w14:paraId="3447CF46" w14:textId="2FAEBFDC" w:rsidR="0057458F" w:rsidRDefault="0057458F" w:rsidP="00226D0A">
      <w:pPr>
        <w:spacing w:after="0"/>
      </w:pPr>
      <w:r>
        <w:rPr>
          <w:noProof/>
        </w:rPr>
        <w:drawing>
          <wp:inline distT="0" distB="0" distL="0" distR="0" wp14:anchorId="42D60F88" wp14:editId="56DB02CD">
            <wp:extent cx="5731510" cy="4363085"/>
            <wp:effectExtent l="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F901" w14:textId="4F17211C" w:rsidR="0057458F" w:rsidRPr="0057458F" w:rsidRDefault="0057458F" w:rsidP="0057458F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2</w:t>
      </w:r>
      <w:r>
        <w:fldChar w:fldCharType="end"/>
      </w:r>
      <w:r>
        <w:t xml:space="preserve"> - </w:t>
      </w:r>
      <w:r>
        <w:rPr>
          <w:rFonts w:hint="eastAsia"/>
        </w:rPr>
        <w:t xml:space="preserve">게시판 리스트 </w:t>
      </w:r>
      <w:r>
        <w:t>(</w:t>
      </w:r>
      <w:r>
        <w:rPr>
          <w:rFonts w:hint="eastAsia"/>
        </w:rPr>
        <w:t xml:space="preserve">임의의 데이터 </w:t>
      </w:r>
      <w:r>
        <w:t>20</w:t>
      </w:r>
      <w:r>
        <w:rPr>
          <w:rFonts w:hint="eastAsia"/>
        </w:rPr>
        <w:t>개가 삽입된 상태)</w:t>
      </w:r>
    </w:p>
    <w:p w14:paraId="7B3120BD" w14:textId="7791E0CE" w:rsidR="00D82498" w:rsidRDefault="00D82498" w:rsidP="00D82498">
      <w:pPr>
        <w:spacing w:after="0"/>
      </w:pPr>
      <w:r>
        <w:br w:type="page"/>
      </w:r>
    </w:p>
    <w:p w14:paraId="2B858EFB" w14:textId="4CC22880" w:rsidR="00810D27" w:rsidRDefault="00810D27" w:rsidP="00810D27">
      <w:pPr>
        <w:pStyle w:val="51"/>
      </w:pPr>
      <w:r>
        <w:lastRenderedPageBreak/>
        <w:t>Write.js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80101B" w14:paraId="5C6636DF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338AF" w14:textId="77777777" w:rsidR="0080101B" w:rsidRDefault="0080101B" w:rsidP="004511E4">
            <w:pPr>
              <w:ind w:left="0"/>
              <w:jc w:val="center"/>
              <w:rPr>
                <w:b/>
                <w:bCs/>
              </w:rPr>
            </w:pPr>
            <w:bookmarkStart w:id="4" w:name="_Hlk159368762"/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56BC" w14:textId="77777777" w:rsidR="0080101B" w:rsidRDefault="0080101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80101B" w14:paraId="3E03EDBE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08336" w14:textId="21F24D4A" w:rsidR="0080101B" w:rsidRPr="0080101B" w:rsidRDefault="0080101B" w:rsidP="0080101B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944C" w14:textId="1E7557F3" w:rsidR="0080101B" w:rsidRPr="0080101B" w:rsidRDefault="0033599E" w:rsidP="0080101B">
            <w:pPr>
              <w:ind w:left="0"/>
              <w:jc w:val="center"/>
            </w:pPr>
            <w:r w:rsidRPr="007170A2">
              <w:t>React 라이브러리</w:t>
            </w:r>
            <w:r w:rsidR="002E1A99">
              <w:t xml:space="preserve">의 </w:t>
            </w:r>
            <w:r w:rsidR="002E1A99" w:rsidRPr="002E1A99">
              <w:t>React 객체</w:t>
            </w:r>
          </w:p>
        </w:tc>
      </w:tr>
      <w:tr w:rsidR="0080101B" w14:paraId="063D041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5B584" w14:textId="11856AA7" w:rsidR="0080101B" w:rsidRPr="0080101B" w:rsidRDefault="0080101B" w:rsidP="0080101B">
            <w:pPr>
              <w:ind w:left="0"/>
              <w:jc w:val="center"/>
            </w:pPr>
            <w:proofErr w:type="spellStart"/>
            <w:r w:rsidRPr="0080101B">
              <w:t>axios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1808A" w14:textId="3634C918" w:rsidR="0080101B" w:rsidRPr="0080101B" w:rsidRDefault="002E1A99" w:rsidP="0080101B">
            <w:pPr>
              <w:ind w:left="0"/>
              <w:jc w:val="center"/>
            </w:pPr>
            <w:r w:rsidRPr="002E1A99">
              <w:t xml:space="preserve">HTTP </w:t>
            </w:r>
            <w:r w:rsidRPr="002E1A99">
              <w:rPr>
                <w:rFonts w:hint="eastAsia"/>
              </w:rPr>
              <w:t xml:space="preserve">요청과 응답 처리를 위한 </w:t>
            </w:r>
            <w:proofErr w:type="spellStart"/>
            <w:r w:rsidRPr="002E1A99">
              <w:t>Axios</w:t>
            </w:r>
            <w:proofErr w:type="spellEnd"/>
            <w:r w:rsidRPr="002E1A99">
              <w:t xml:space="preserve"> 라이브러</w:t>
            </w:r>
            <w:r w:rsidRPr="002E1A99">
              <w:rPr>
                <w:rFonts w:hint="eastAsia"/>
              </w:rPr>
              <w:t>리의</w:t>
            </w:r>
            <w:r w:rsidRPr="002E1A99">
              <w:t xml:space="preserve"> </w:t>
            </w:r>
            <w:proofErr w:type="spellStart"/>
            <w:r w:rsidRPr="002E1A99">
              <w:t>axios</w:t>
            </w:r>
            <w:proofErr w:type="spellEnd"/>
            <w:r w:rsidRPr="002E1A99">
              <w:t xml:space="preserve"> 객체</w:t>
            </w:r>
          </w:p>
        </w:tc>
      </w:tr>
      <w:tr w:rsidR="0080101B" w14:paraId="0E7D7466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3FB47" w14:textId="1E57117B" w:rsidR="0080101B" w:rsidRPr="0080101B" w:rsidRDefault="0080101B" w:rsidP="0080101B">
            <w:pPr>
              <w:ind w:left="0"/>
              <w:jc w:val="center"/>
            </w:pPr>
            <w:r w:rsidRPr="0080101B">
              <w:t>@material-ui/core/TextField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ACB5" w14:textId="3AEC949B" w:rsidR="0080101B" w:rsidRPr="0080101B" w:rsidRDefault="002E1A99" w:rsidP="0080101B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proofErr w:type="spellStart"/>
            <w:r w:rsidRPr="0080101B">
              <w:t>TextField</w:t>
            </w:r>
            <w:proofErr w:type="spellEnd"/>
            <w:r>
              <w:t xml:space="preserve"> </w:t>
            </w:r>
            <w:r w:rsidRPr="00D46E77">
              <w:t>컴포넌트</w:t>
            </w:r>
          </w:p>
        </w:tc>
      </w:tr>
      <w:tr w:rsidR="0080101B" w14:paraId="7A02446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1BF5" w14:textId="6528332B" w:rsidR="0080101B" w:rsidRPr="0080101B" w:rsidRDefault="0080101B" w:rsidP="0080101B">
            <w:pPr>
              <w:ind w:left="0"/>
              <w:jc w:val="center"/>
            </w:pPr>
            <w:r w:rsidRPr="0080101B">
              <w:t>@material-ui/core/Button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7AF8" w14:textId="05E10760" w:rsidR="0080101B" w:rsidRPr="0080101B" w:rsidRDefault="002E1A99" w:rsidP="0080101B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Button</w:t>
            </w:r>
            <w:r w:rsidRPr="00D46E77">
              <w:t xml:space="preserve"> 컴포넌트</w:t>
            </w:r>
          </w:p>
        </w:tc>
      </w:tr>
      <w:tr w:rsidR="0080101B" w14:paraId="1412F872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C379" w14:textId="7E0D68B0" w:rsidR="0080101B" w:rsidRPr="0080101B" w:rsidRDefault="0080101B" w:rsidP="0080101B">
            <w:pPr>
              <w:ind w:left="0"/>
              <w:jc w:val="center"/>
            </w:pPr>
            <w:r w:rsidRPr="0080101B">
              <w:t>@material-ui/core/Paper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9DF28" w14:textId="3DD24167" w:rsidR="0080101B" w:rsidRPr="0080101B" w:rsidRDefault="002E1A99" w:rsidP="0080101B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2E1A99" w14:paraId="272AB50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1EB15" w14:textId="682FBE30" w:rsidR="002E1A99" w:rsidRPr="0080101B" w:rsidRDefault="002E1A99" w:rsidP="002E1A99">
            <w:pPr>
              <w:ind w:left="0"/>
              <w:jc w:val="center"/>
            </w:pPr>
            <w:r w:rsidRPr="0080101B">
              <w:t>@material-ui/core/Table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4AEA" w14:textId="005700EC" w:rsidR="002E1A99" w:rsidRPr="0080101B" w:rsidRDefault="002E1A99" w:rsidP="002E1A99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2E1A99" w14:paraId="741C235B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F5BA2" w14:textId="222D518C" w:rsidR="002E1A99" w:rsidRPr="0080101B" w:rsidRDefault="002E1A99" w:rsidP="002E1A99">
            <w:pPr>
              <w:ind w:left="0"/>
              <w:jc w:val="center"/>
            </w:pPr>
            <w:r w:rsidRPr="0080101B">
              <w:t>@material-ui/core/TableHead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0F06" w14:textId="282A7E02" w:rsidR="002E1A99" w:rsidRPr="0080101B" w:rsidRDefault="002E1A99" w:rsidP="002E1A99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2E1A99" w14:paraId="7640554E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1C5B" w14:textId="58809ECC" w:rsidR="002E1A99" w:rsidRPr="0080101B" w:rsidRDefault="002E1A99" w:rsidP="002E1A99">
            <w:pPr>
              <w:ind w:left="0"/>
              <w:jc w:val="center"/>
            </w:pPr>
            <w:r w:rsidRPr="0080101B">
              <w:t>@material-ui/core/TableRow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E93FE" w14:textId="5C9D66EE" w:rsidR="002E1A99" w:rsidRPr="0080101B" w:rsidRDefault="002E1A99" w:rsidP="002E1A99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TableRow</w:t>
            </w:r>
            <w:proofErr w:type="spellEnd"/>
            <w:r w:rsidRPr="00D46E77">
              <w:rPr>
                <w:rFonts w:hint="eastAsia"/>
              </w:rPr>
              <w:t xml:space="preserve"> </w:t>
            </w:r>
            <w:r w:rsidRPr="00D46E77">
              <w:t>컴포넌트</w:t>
            </w:r>
          </w:p>
        </w:tc>
      </w:tr>
      <w:tr w:rsidR="002E1A99" w14:paraId="3A6A884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55384" w14:textId="3CEDDB13" w:rsidR="002E1A99" w:rsidRPr="006A5A2E" w:rsidRDefault="002E1A99" w:rsidP="002E1A99">
            <w:pPr>
              <w:ind w:left="0"/>
              <w:jc w:val="center"/>
            </w:pPr>
            <w:r w:rsidRPr="006A5A2E">
              <w:t>@material-ui/core/TableBody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1D9B9" w14:textId="420256CD" w:rsidR="002E1A99" w:rsidRPr="006A5A2E" w:rsidRDefault="002E1A99" w:rsidP="002E1A99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2E1A99" w14:paraId="65E3C4EA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6E80" w14:textId="501F0E12" w:rsidR="002E1A99" w:rsidRPr="006A5A2E" w:rsidRDefault="002E1A99" w:rsidP="002E1A99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D726" w14:textId="4F973A27" w:rsidR="002E1A99" w:rsidRPr="006A5A2E" w:rsidRDefault="002E1A99" w:rsidP="002E1A99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  <w:tr w:rsidR="002E1A99" w14:paraId="783DF6D0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255D" w14:textId="2DDEA67C" w:rsidR="002E1A99" w:rsidRPr="0080101B" w:rsidRDefault="002E1A99" w:rsidP="002E1A99">
            <w:pPr>
              <w:ind w:left="0"/>
              <w:jc w:val="center"/>
            </w:pPr>
            <w:r>
              <w:rPr>
                <w:rFonts w:hint="eastAsia"/>
              </w:rPr>
              <w:t>L</w:t>
            </w:r>
            <w:r>
              <w:t xml:space="preserve">ink from </w:t>
            </w: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5140" w14:textId="01705272" w:rsidR="002E1A99" w:rsidRPr="0080101B" w:rsidRDefault="002E1A99" w:rsidP="002E1A99">
            <w:pPr>
              <w:ind w:left="0"/>
              <w:jc w:val="center"/>
            </w:pPr>
            <w:r w:rsidRPr="00D46E77">
              <w:t>React Router 라이브러리에서 제공하는 Link 컴포넌트</w:t>
            </w:r>
          </w:p>
        </w:tc>
      </w:tr>
      <w:bookmarkEnd w:id="4"/>
    </w:tbl>
    <w:p w14:paraId="0CA510D3" w14:textId="41EF99E2" w:rsidR="0080101B" w:rsidRDefault="0080101B" w:rsidP="00A86DB4">
      <w:pPr>
        <w:ind w:left="0"/>
      </w:pPr>
    </w:p>
    <w:p w14:paraId="280EDB49" w14:textId="210174AB" w:rsidR="00795073" w:rsidRDefault="001454E8" w:rsidP="00A86DB4">
      <w:pPr>
        <w:ind w:left="0"/>
      </w:pPr>
      <w:r>
        <w:rPr>
          <w:noProof/>
        </w:rPr>
        <w:drawing>
          <wp:inline distT="0" distB="0" distL="0" distR="0" wp14:anchorId="4FE58F0C" wp14:editId="1D8BEDA0">
            <wp:extent cx="5616000" cy="2147910"/>
            <wp:effectExtent l="19050" t="19050" r="22860" b="241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14791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67930B2" w14:textId="77777777" w:rsidR="00F81D2B" w:rsidRDefault="00F81D2B">
      <w:pPr>
        <w:spacing w:after="240" w:line="252" w:lineRule="auto"/>
        <w:ind w:left="0" w:right="0"/>
      </w:pPr>
      <w:r>
        <w:br w:type="page"/>
      </w:r>
    </w:p>
    <w:p w14:paraId="6761F25A" w14:textId="3B28146D" w:rsidR="00DF34B0" w:rsidRDefault="00DF34B0" w:rsidP="00721913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0BA46B59" wp14:editId="2877411F">
            <wp:extent cx="5616000" cy="910703"/>
            <wp:effectExtent l="19050" t="19050" r="22860" b="228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91070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560A5AB" w14:textId="1F3C4CFB" w:rsidR="00985DED" w:rsidRPr="00721913" w:rsidRDefault="00721913" w:rsidP="00721913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="00985DED" w:rsidRPr="00721913">
        <w:rPr>
          <w:b/>
          <w:bCs/>
          <w:kern w:val="0"/>
          <w14:ligatures w14:val="none"/>
        </w:rPr>
        <w:t xml:space="preserve"> </w:t>
      </w:r>
      <w:r w:rsidR="00985DED" w:rsidRPr="00721913">
        <w:rPr>
          <w:rFonts w:hint="eastAsia"/>
          <w:b/>
          <w:bCs/>
          <w:kern w:val="0"/>
          <w14:ligatures w14:val="none"/>
        </w:rPr>
        <w:t>입력 필드의 값이 변경될 때 호출되는 메서드</w:t>
      </w:r>
    </w:p>
    <w:p w14:paraId="244E2F10" w14:textId="153DF09A" w:rsidR="00985DED" w:rsidRDefault="00985DED" w:rsidP="00985DED">
      <w:pPr>
        <w:spacing w:after="0"/>
      </w:pPr>
      <w:r>
        <w:t xml:space="preserve">- </w:t>
      </w:r>
      <w:proofErr w:type="gramStart"/>
      <w:r w:rsidRPr="00985DED">
        <w:t>e.target.name</w:t>
      </w:r>
      <w:proofErr w:type="gramEnd"/>
      <w:r w:rsidRPr="00985DED">
        <w:t>을 사용하여 변경된 입력 필드의 이름에 해당하는 상태</w:t>
      </w:r>
      <w:r>
        <w:rPr>
          <w:rFonts w:hint="eastAsia"/>
        </w:rPr>
        <w:t xml:space="preserve"> </w:t>
      </w:r>
      <w:r w:rsidRPr="00985DED">
        <w:t>값을 업데이트</w:t>
      </w:r>
    </w:p>
    <w:p w14:paraId="230726FA" w14:textId="3E99F536" w:rsidR="00985DED" w:rsidRDefault="00985DED" w:rsidP="00604DDE">
      <w:pPr>
        <w:ind w:left="0"/>
      </w:pPr>
    </w:p>
    <w:p w14:paraId="3360DCF4" w14:textId="77777777" w:rsidR="00502291" w:rsidRDefault="00502291" w:rsidP="00604DDE">
      <w:pPr>
        <w:ind w:left="0"/>
        <w:rPr>
          <w:rFonts w:hint="eastAsia"/>
        </w:rPr>
      </w:pPr>
    </w:p>
    <w:p w14:paraId="2BFE5B2C" w14:textId="4E3E0C70" w:rsidR="00795073" w:rsidRDefault="00502291" w:rsidP="00604DDE">
      <w:pPr>
        <w:ind w:left="0"/>
      </w:pPr>
      <w:r>
        <w:rPr>
          <w:noProof/>
        </w:rPr>
        <w:drawing>
          <wp:inline distT="0" distB="0" distL="0" distR="0" wp14:anchorId="3D6FFBFB" wp14:editId="49111012">
            <wp:extent cx="5616000" cy="3381049"/>
            <wp:effectExtent l="19050" t="19050" r="2286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38104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446D29E" w14:textId="6927D0A0" w:rsidR="00F81D2B" w:rsidRPr="00721913" w:rsidRDefault="00721913" w:rsidP="00721913">
      <w:pPr>
        <w:rPr>
          <w:b/>
          <w:bCs/>
          <w:kern w:val="0"/>
          <w14:ligatures w14:val="none"/>
        </w:rPr>
      </w:pPr>
      <w:r w:rsidRPr="00721913">
        <w:rPr>
          <w:b/>
          <w:bCs/>
          <w:kern w:val="0"/>
          <w14:ligatures w14:val="none"/>
        </w:rPr>
        <w:t>:</w:t>
      </w:r>
      <w:r w:rsidR="00837EAD" w:rsidRPr="00721913">
        <w:rPr>
          <w:b/>
          <w:bCs/>
          <w:kern w:val="0"/>
          <w14:ligatures w14:val="none"/>
        </w:rPr>
        <w:t xml:space="preserve"> 폼 제출 시 호출되는 메서드</w:t>
      </w:r>
    </w:p>
    <w:p w14:paraId="45810AB1" w14:textId="4C47D38C" w:rsidR="00837EAD" w:rsidRDefault="00837EAD" w:rsidP="00837EAD">
      <w:pPr>
        <w:spacing w:after="0"/>
      </w:pPr>
      <w:r>
        <w:rPr>
          <w:rFonts w:hint="eastAsia"/>
        </w:rPr>
        <w:t>-</w:t>
      </w:r>
      <w:r>
        <w:t xml:space="preserve"> if</w:t>
      </w:r>
      <w:r>
        <w:rPr>
          <w:rFonts w:hint="eastAsia"/>
        </w:rPr>
        <w:t xml:space="preserve">문을 이용해 </w:t>
      </w:r>
      <w:r w:rsidR="00A03766">
        <w:rPr>
          <w:rFonts w:hint="eastAsia"/>
        </w:rPr>
        <w:t>입력 값의 유효성을 검사</w:t>
      </w:r>
    </w:p>
    <w:p w14:paraId="7A8B746D" w14:textId="66FC5A5A" w:rsidR="00A03766" w:rsidRDefault="00A03766" w:rsidP="00837EAD">
      <w:pPr>
        <w:spacing w:after="0"/>
      </w:pPr>
      <w:r>
        <w:rPr>
          <w:rFonts w:hint="eastAsia"/>
        </w:rPr>
        <w:t>-</w:t>
      </w:r>
      <w:r>
        <w:t xml:space="preserve"> </w:t>
      </w:r>
      <w:proofErr w:type="spellStart"/>
      <w:r w:rsidR="006952B1" w:rsidRPr="006952B1">
        <w:t>Writepost</w:t>
      </w:r>
      <w:proofErr w:type="spellEnd"/>
      <w:r w:rsidR="006952B1">
        <w:t xml:space="preserve"> </w:t>
      </w:r>
      <w:r w:rsidR="006952B1">
        <w:rPr>
          <w:rFonts w:hint="eastAsia"/>
        </w:rPr>
        <w:t>메서드를 호출하여 서버로 데이터 전송</w:t>
      </w:r>
    </w:p>
    <w:p w14:paraId="7A23271A" w14:textId="2AAD6018" w:rsidR="006952B1" w:rsidRDefault="006952B1" w:rsidP="00837EAD">
      <w:pPr>
        <w:spacing w:after="0"/>
      </w:pPr>
      <w:r>
        <w:rPr>
          <w:rFonts w:hint="eastAsia"/>
        </w:rPr>
        <w:t>-</w:t>
      </w:r>
      <w:r>
        <w:t xml:space="preserve"> POST </w:t>
      </w:r>
      <w:r>
        <w:rPr>
          <w:rFonts w:hint="eastAsia"/>
        </w:rPr>
        <w:t xml:space="preserve">요청이 성공적으로 </w:t>
      </w:r>
      <w:proofErr w:type="gramStart"/>
      <w:r>
        <w:rPr>
          <w:rFonts w:hint="eastAsia"/>
        </w:rPr>
        <w:t xml:space="preserve">처리되면 </w:t>
      </w:r>
      <w:r>
        <w:t>.then</w:t>
      </w:r>
      <w:proofErr w:type="gramEnd"/>
      <w:r>
        <w:t xml:space="preserve">() </w:t>
      </w:r>
      <w:r>
        <w:rPr>
          <w:rFonts w:hint="eastAsia"/>
        </w:rPr>
        <w:t>블록을 실행하여 작성이 완료되었음을 알림</w:t>
      </w:r>
    </w:p>
    <w:p w14:paraId="584C3184" w14:textId="2B6F9D68" w:rsidR="006952B1" w:rsidRPr="00837EAD" w:rsidRDefault="006952B1" w:rsidP="00837EAD">
      <w:pPr>
        <w:spacing w:after="0"/>
      </w:pPr>
      <w:r>
        <w:rPr>
          <w:rFonts w:hint="eastAsia"/>
        </w:rPr>
        <w:t>-</w:t>
      </w:r>
      <w:r>
        <w:t xml:space="preserve"> POST </w:t>
      </w:r>
      <w:r>
        <w:rPr>
          <w:rFonts w:hint="eastAsia"/>
        </w:rPr>
        <w:t xml:space="preserve">요청이 실패할 </w:t>
      </w:r>
      <w:proofErr w:type="gramStart"/>
      <w:r>
        <w:rPr>
          <w:rFonts w:hint="eastAsia"/>
        </w:rPr>
        <w:t xml:space="preserve">경우 </w:t>
      </w:r>
      <w:r>
        <w:t>.catch</w:t>
      </w:r>
      <w:proofErr w:type="gramEnd"/>
      <w:r>
        <w:t xml:space="preserve">() </w:t>
      </w:r>
      <w:r>
        <w:rPr>
          <w:rFonts w:hint="eastAsia"/>
        </w:rPr>
        <w:t>블록 실행</w:t>
      </w:r>
    </w:p>
    <w:p w14:paraId="7B1DF9B2" w14:textId="48011FFE" w:rsidR="00837EAD" w:rsidRDefault="00837EAD">
      <w:pPr>
        <w:spacing w:after="240" w:line="252" w:lineRule="auto"/>
        <w:ind w:left="0" w:right="0"/>
      </w:pPr>
      <w:r>
        <w:br w:type="page"/>
      </w:r>
    </w:p>
    <w:p w14:paraId="7508612C" w14:textId="379AF022" w:rsidR="00173B38" w:rsidRDefault="00173B38" w:rsidP="00721913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4DFB1CB8" wp14:editId="1661635B">
            <wp:extent cx="5616000" cy="2303394"/>
            <wp:effectExtent l="19050" t="19050" r="22860" b="209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30339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23FB6CC" w14:textId="2DD23A03" w:rsidR="000E7BCA" w:rsidRPr="00721913" w:rsidRDefault="00721913" w:rsidP="00721913">
      <w:pPr>
        <w:rPr>
          <w:b/>
          <w:bCs/>
          <w:kern w:val="0"/>
          <w14:ligatures w14:val="none"/>
        </w:rPr>
      </w:pPr>
      <w:r w:rsidRPr="00721913">
        <w:rPr>
          <w:b/>
          <w:bCs/>
          <w:kern w:val="0"/>
          <w14:ligatures w14:val="none"/>
        </w:rPr>
        <w:t>:</w:t>
      </w:r>
      <w:r w:rsidR="000E7BCA" w:rsidRPr="00721913">
        <w:rPr>
          <w:b/>
          <w:bCs/>
          <w:kern w:val="0"/>
          <w14:ligatures w14:val="none"/>
        </w:rPr>
        <w:t xml:space="preserve"> 게시글을 작성하기 위해 서버로 데이터를 전송하는 메서드</w:t>
      </w:r>
    </w:p>
    <w:p w14:paraId="1945BD97" w14:textId="21547D83" w:rsidR="00F81D2B" w:rsidRDefault="000E7BCA" w:rsidP="000E7BCA">
      <w:pPr>
        <w:spacing w:after="0"/>
      </w:pPr>
      <w:r>
        <w:t xml:space="preserve">- </w:t>
      </w:r>
      <w:proofErr w:type="spellStart"/>
      <w:r w:rsidRPr="000E7BCA">
        <w:t>FormData</w:t>
      </w:r>
      <w:proofErr w:type="spellEnd"/>
      <w:r w:rsidRPr="000E7BCA">
        <w:t xml:space="preserve"> 객체를 생성</w:t>
      </w:r>
      <w:r>
        <w:rPr>
          <w:rFonts w:hint="eastAsia"/>
        </w:rPr>
        <w:t xml:space="preserve">해 </w:t>
      </w:r>
      <w:r w:rsidRPr="000E7BCA">
        <w:t>HTML 폼 데이터를 쉽게 조작하고 서버로 전송</w:t>
      </w:r>
    </w:p>
    <w:p w14:paraId="6B6D02F8" w14:textId="62A26427" w:rsidR="000E7BCA" w:rsidRDefault="000E7BCA" w:rsidP="000E7BCA">
      <w:pPr>
        <w:spacing w:after="0"/>
      </w:pPr>
      <w:r>
        <w:rPr>
          <w:rFonts w:hint="eastAsia"/>
        </w:rPr>
        <w:t>-</w:t>
      </w:r>
      <w:r>
        <w:t xml:space="preserve"> </w:t>
      </w:r>
      <w:proofErr w:type="spellStart"/>
      <w:r>
        <w:t>FormData</w:t>
      </w:r>
      <w:proofErr w:type="spellEnd"/>
      <w:r>
        <w:rPr>
          <w:rFonts w:hint="eastAsia"/>
        </w:rPr>
        <w:t xml:space="preserve">에 </w:t>
      </w:r>
      <w:r>
        <w:t xml:space="preserve">‘title’, ‘pw’, ‘author’, ‘content’ </w:t>
      </w:r>
      <w:r>
        <w:rPr>
          <w:rFonts w:hint="eastAsia"/>
        </w:rPr>
        <w:t>값을 추가하고</w:t>
      </w:r>
      <w:r>
        <w:t xml:space="preserve"> </w:t>
      </w:r>
      <w:proofErr w:type="spellStart"/>
      <w:proofErr w:type="gramStart"/>
      <w:r>
        <w:t>this.state</w:t>
      </w:r>
      <w:proofErr w:type="spellEnd"/>
      <w:proofErr w:type="gramEnd"/>
      <w:r>
        <w:rPr>
          <w:rFonts w:hint="eastAsia"/>
        </w:rPr>
        <w:t>를 통해 컴포넌트 상태에서 가져옴</w:t>
      </w:r>
    </w:p>
    <w:p w14:paraId="0AE90E41" w14:textId="5AE4CE55" w:rsidR="000E7BCA" w:rsidRDefault="000E7BCA" w:rsidP="000E7BCA">
      <w:pPr>
        <w:spacing w:after="0"/>
      </w:pPr>
      <w:r>
        <w:rPr>
          <w:rFonts w:hint="eastAsia"/>
        </w:rPr>
        <w:t>-</w:t>
      </w:r>
      <w:r w:rsidRPr="000E7BCA">
        <w:t xml:space="preserve"> Axios 요청에 대한 설정 객체를 </w:t>
      </w:r>
      <w:r>
        <w:t>‘</w:t>
      </w:r>
      <w:r w:rsidRPr="000E7BCA">
        <w:t>content-type': 'application/json</w:t>
      </w:r>
      <w:r>
        <w:t xml:space="preserve">’ </w:t>
      </w:r>
      <w:r w:rsidRPr="000E7BCA">
        <w:t>정의</w:t>
      </w:r>
    </w:p>
    <w:p w14:paraId="58D3754C" w14:textId="77777777" w:rsidR="000E7BCA" w:rsidRDefault="000E7BCA" w:rsidP="000E7BCA">
      <w:pPr>
        <w:spacing w:after="0"/>
      </w:pPr>
      <w:r>
        <w:rPr>
          <w:rFonts w:hint="eastAsia"/>
        </w:rPr>
        <w:t>-</w:t>
      </w:r>
      <w:r>
        <w:t xml:space="preserve"> </w:t>
      </w:r>
      <w:r w:rsidRPr="000E7BCA">
        <w:t>Axios의 post 메서드를 사용하여 POST 요청</w:t>
      </w:r>
      <w:r>
        <w:rPr>
          <w:rFonts w:hint="eastAsia"/>
        </w:rPr>
        <w:t>,</w:t>
      </w:r>
      <w:r>
        <w:t xml:space="preserve"> </w:t>
      </w:r>
      <w:r w:rsidRPr="000E7BCA">
        <w:t xml:space="preserve">URL, </w:t>
      </w:r>
      <w:proofErr w:type="spellStart"/>
      <w:r w:rsidRPr="000E7BCA">
        <w:t>FormData</w:t>
      </w:r>
      <w:proofErr w:type="spellEnd"/>
      <w:r w:rsidRPr="000E7BCA">
        <w:t xml:space="preserve"> 객체, 설정 객체</w:t>
      </w:r>
      <w:r>
        <w:rPr>
          <w:rFonts w:hint="eastAsia"/>
        </w:rPr>
        <w:t xml:space="preserve"> </w:t>
      </w:r>
      <w:r w:rsidRPr="000E7BCA">
        <w:t>전달</w:t>
      </w:r>
    </w:p>
    <w:p w14:paraId="16CC8153" w14:textId="3ACDA9DC" w:rsidR="000E7BCA" w:rsidRDefault="000E7BCA" w:rsidP="000E7BCA">
      <w:pPr>
        <w:spacing w:after="0"/>
      </w:pPr>
      <w:r>
        <w:t xml:space="preserve">- </w:t>
      </w:r>
      <w:r w:rsidRPr="000E7BCA">
        <w:t>이 메서드는 Promise를 반환하며, 요청이 성공하면 완료된 Promise를 반환</w:t>
      </w:r>
    </w:p>
    <w:p w14:paraId="7EFA393B" w14:textId="3EF8A5C9" w:rsidR="000E7BCA" w:rsidRDefault="000E7BCA" w:rsidP="000E7BCA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요청에 대한 응답은 </w:t>
      </w:r>
      <w:proofErr w:type="spellStart"/>
      <w:r w:rsidRPr="000E7BCA">
        <w:t>handleFormSubmit</w:t>
      </w:r>
      <w:proofErr w:type="spellEnd"/>
      <w:r w:rsidRPr="000E7BCA">
        <w:t xml:space="preserve"> </w:t>
      </w:r>
      <w:proofErr w:type="gramStart"/>
      <w:r w:rsidRPr="000E7BCA">
        <w:rPr>
          <w:rFonts w:hint="eastAsia"/>
        </w:rPr>
        <w:t xml:space="preserve">메서드의 </w:t>
      </w:r>
      <w:r>
        <w:t>.then</w:t>
      </w:r>
      <w:proofErr w:type="gramEnd"/>
      <w:r>
        <w:t xml:space="preserve">() </w:t>
      </w:r>
      <w:r>
        <w:rPr>
          <w:rFonts w:hint="eastAsia"/>
        </w:rPr>
        <w:t>블록에서 처리</w:t>
      </w:r>
    </w:p>
    <w:p w14:paraId="10F049A0" w14:textId="4C385232" w:rsidR="000E7BCA" w:rsidRDefault="000E7BCA">
      <w:pPr>
        <w:spacing w:after="240" w:line="252" w:lineRule="auto"/>
        <w:ind w:left="0" w:right="0"/>
      </w:pPr>
      <w:r>
        <w:br w:type="page"/>
      </w:r>
    </w:p>
    <w:p w14:paraId="6E212871" w14:textId="55C0855C" w:rsidR="00073CD4" w:rsidRDefault="006C3928" w:rsidP="00993A07">
      <w:pPr>
        <w:ind w:left="0"/>
        <w:rPr>
          <w:rFonts w:hint="eastAsia"/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55C8F5D6" wp14:editId="444645B8">
            <wp:extent cx="5616000" cy="4484214"/>
            <wp:effectExtent l="19050" t="19050" r="22860" b="1206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48421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8ECAC58" w14:textId="5BA9C680" w:rsidR="0080101B" w:rsidRPr="00721913" w:rsidRDefault="00721913" w:rsidP="00721913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Pr="00721913">
        <w:rPr>
          <w:b/>
          <w:bCs/>
          <w:kern w:val="0"/>
          <w14:ligatures w14:val="none"/>
        </w:rPr>
        <w:t xml:space="preserve"> 게시글을 작성하는 폼을 렌더링하는 render 메서드</w:t>
      </w:r>
    </w:p>
    <w:p w14:paraId="276DE75D" w14:textId="77777777" w:rsidR="00721913" w:rsidRPr="00721913" w:rsidRDefault="00721913" w:rsidP="00721913">
      <w:pPr>
        <w:spacing w:after="0"/>
      </w:pPr>
      <w:r w:rsidRPr="00721913">
        <w:rPr>
          <w:rFonts w:hint="eastAsia"/>
        </w:rPr>
        <w:t>-</w:t>
      </w:r>
      <w:r w:rsidRPr="00721913">
        <w:t xml:space="preserve"> </w:t>
      </w:r>
      <w:proofErr w:type="spellStart"/>
      <w:r w:rsidRPr="00721913">
        <w:t>TextField</w:t>
      </w:r>
      <w:proofErr w:type="spellEnd"/>
      <w:r w:rsidRPr="00721913">
        <w:t xml:space="preserve"> 컴포넌트를 사용하여 각각의 </w:t>
      </w:r>
      <w:r w:rsidRPr="00721913">
        <w:rPr>
          <w:rFonts w:hint="eastAsia"/>
        </w:rPr>
        <w:t xml:space="preserve">텍스트 </w:t>
      </w:r>
      <w:r w:rsidRPr="00721913">
        <w:t>입력 필드 이름(author), 비밀번호(pw), 제목(title), 내용(content)을</w:t>
      </w:r>
      <w:r w:rsidRPr="00721913">
        <w:rPr>
          <w:rFonts w:hint="eastAsia"/>
        </w:rPr>
        <w:t xml:space="preserve"> 생성</w:t>
      </w:r>
    </w:p>
    <w:p w14:paraId="26A1962B" w14:textId="514D5502" w:rsidR="00721913" w:rsidRPr="00721913" w:rsidRDefault="00721913" w:rsidP="00721913">
      <w:pPr>
        <w:spacing w:after="0"/>
      </w:pPr>
      <w:r w:rsidRPr="00721913">
        <w:t xml:space="preserve">- value 속성은 해당 필드의 값으로, </w:t>
      </w:r>
      <w:proofErr w:type="spellStart"/>
      <w:r w:rsidRPr="00721913">
        <w:t>onChange</w:t>
      </w:r>
      <w:proofErr w:type="spellEnd"/>
      <w:r w:rsidRPr="00721913">
        <w:t xml:space="preserve"> </w:t>
      </w:r>
      <w:proofErr w:type="spellStart"/>
      <w:r w:rsidRPr="00721913">
        <w:t>속성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</w:t>
      </w:r>
      <w:r w:rsidRPr="00721913">
        <w:t xml:space="preserve"> 입력 값이 변경될 때</w:t>
      </w:r>
      <w:r>
        <w:t xml:space="preserve"> </w:t>
      </w:r>
      <w:proofErr w:type="spellStart"/>
      <w:r w:rsidRPr="002B4AEC">
        <w:t>handleValueChange</w:t>
      </w:r>
      <w:proofErr w:type="spellEnd"/>
      <w:r w:rsidRPr="002B4AEC">
        <w:t xml:space="preserve"> </w:t>
      </w:r>
      <w:r w:rsidRPr="00721913">
        <w:t>메서드</w:t>
      </w:r>
      <w:r>
        <w:rPr>
          <w:rFonts w:hint="eastAsia"/>
        </w:rPr>
        <w:t xml:space="preserve"> 호출</w:t>
      </w:r>
    </w:p>
    <w:p w14:paraId="58EB0505" w14:textId="6CC47DC4" w:rsidR="0020564E" w:rsidRDefault="00D813CA" w:rsidP="00721913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작성 버튼을 눌렀을 때는 </w:t>
      </w:r>
      <w:proofErr w:type="spellStart"/>
      <w:r w:rsidRPr="002B4AEC">
        <w:t>onClick</w:t>
      </w:r>
      <w:proofErr w:type="spellEnd"/>
      <w:r w:rsidRPr="002B4AEC">
        <w:t xml:space="preserve"> </w:t>
      </w:r>
      <w:r w:rsidRPr="002B4AEC">
        <w:rPr>
          <w:rFonts w:hint="eastAsia"/>
        </w:rPr>
        <w:t xml:space="preserve">속성을 사용해 </w:t>
      </w:r>
      <w:proofErr w:type="spellStart"/>
      <w:r w:rsidR="002B4AEC" w:rsidRPr="002B4AEC">
        <w:t>handleFormSubmit</w:t>
      </w:r>
      <w:proofErr w:type="spellEnd"/>
      <w:r w:rsidR="002B4AEC" w:rsidRPr="002B4AEC">
        <w:t xml:space="preserve"> </w:t>
      </w:r>
      <w:r w:rsidR="002B4AEC" w:rsidRPr="002B4AEC">
        <w:rPr>
          <w:rFonts w:hint="eastAsia"/>
        </w:rPr>
        <w:t>메서드 호출</w:t>
      </w:r>
    </w:p>
    <w:p w14:paraId="4919B8AC" w14:textId="77777777" w:rsidR="0020564E" w:rsidRDefault="0020564E">
      <w:pPr>
        <w:spacing w:after="240" w:line="252" w:lineRule="auto"/>
        <w:ind w:left="0" w:right="0"/>
      </w:pPr>
      <w:r>
        <w:br w:type="page"/>
      </w:r>
    </w:p>
    <w:p w14:paraId="7D2056F2" w14:textId="77777777" w:rsidR="0057458F" w:rsidRDefault="0020564E" w:rsidP="0057458F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2EDFEAE" wp14:editId="018FA0C3">
            <wp:extent cx="5616000" cy="2375569"/>
            <wp:effectExtent l="0" t="0" r="381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3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598D" w14:textId="687E9411" w:rsidR="00721913" w:rsidRDefault="0057458F" w:rsidP="0057458F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3</w:t>
      </w:r>
      <w:r>
        <w:fldChar w:fldCharType="end"/>
      </w:r>
      <w:r>
        <w:t xml:space="preserve"> - </w:t>
      </w:r>
      <w:r>
        <w:rPr>
          <w:rFonts w:hint="eastAsia"/>
        </w:rPr>
        <w:t>작성 화면</w:t>
      </w:r>
    </w:p>
    <w:p w14:paraId="52D08D29" w14:textId="25C44ED0" w:rsidR="0020564E" w:rsidRDefault="0020564E" w:rsidP="00721913">
      <w:pPr>
        <w:spacing w:after="0"/>
      </w:pPr>
    </w:p>
    <w:p w14:paraId="2B632D34" w14:textId="77777777" w:rsidR="0057458F" w:rsidRDefault="0020564E" w:rsidP="0057458F">
      <w:pPr>
        <w:keepNext/>
        <w:spacing w:after="0"/>
      </w:pPr>
      <w:r>
        <w:rPr>
          <w:noProof/>
        </w:rPr>
        <w:drawing>
          <wp:inline distT="0" distB="0" distL="0" distR="0" wp14:anchorId="3D28B0E9" wp14:editId="074AB973">
            <wp:extent cx="5616000" cy="2466411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4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5122" w14:textId="344C997F" w:rsidR="0020564E" w:rsidRDefault="0057458F" w:rsidP="0057458F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4</w:t>
      </w:r>
      <w:r>
        <w:fldChar w:fldCharType="end"/>
      </w:r>
      <w:r>
        <w:t xml:space="preserve"> - </w:t>
      </w:r>
      <w:r>
        <w:rPr>
          <w:rFonts w:hint="eastAsia"/>
        </w:rPr>
        <w:t>새로운 데이터를 작성한 후 작성 버튼 클릭</w:t>
      </w:r>
    </w:p>
    <w:p w14:paraId="53880E13" w14:textId="7E131DD5" w:rsidR="0020564E" w:rsidRDefault="0020564E" w:rsidP="00721913">
      <w:pPr>
        <w:spacing w:after="0"/>
      </w:pPr>
    </w:p>
    <w:p w14:paraId="1C6DF84F" w14:textId="77777777" w:rsidR="0057458F" w:rsidRDefault="00D82498" w:rsidP="0057458F">
      <w:pPr>
        <w:keepNext/>
        <w:spacing w:after="0"/>
      </w:pPr>
      <w:r>
        <w:rPr>
          <w:noProof/>
        </w:rPr>
        <w:drawing>
          <wp:inline distT="0" distB="0" distL="0" distR="0" wp14:anchorId="113D964F" wp14:editId="41D321DF">
            <wp:extent cx="5616000" cy="1559862"/>
            <wp:effectExtent l="0" t="0" r="3810" b="254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BED" w14:textId="703CFFFE" w:rsidR="0020564E" w:rsidRDefault="0057458F" w:rsidP="0057458F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5</w:t>
      </w:r>
      <w:r>
        <w:fldChar w:fldCharType="end"/>
      </w:r>
      <w:r>
        <w:t xml:space="preserve"> - </w:t>
      </w:r>
      <w:r>
        <w:rPr>
          <w:rFonts w:hint="eastAsia"/>
        </w:rPr>
        <w:t>새로운 페이지에 데이터가 추가된 화면</w:t>
      </w:r>
    </w:p>
    <w:p w14:paraId="2B9AA18C" w14:textId="77777777" w:rsidR="0020564E" w:rsidRDefault="0020564E">
      <w:pPr>
        <w:spacing w:after="240" w:line="252" w:lineRule="auto"/>
        <w:ind w:left="0" w:right="0"/>
      </w:pPr>
      <w:r>
        <w:br w:type="page"/>
      </w:r>
    </w:p>
    <w:p w14:paraId="4B5A7A14" w14:textId="77777777" w:rsidR="0057458F" w:rsidRDefault="0020564E" w:rsidP="0057458F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3CDDEBE" wp14:editId="5BD90492">
            <wp:extent cx="5616000" cy="2383036"/>
            <wp:effectExtent l="0" t="0" r="381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3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C6F" w14:textId="43251AD6" w:rsidR="0020564E" w:rsidRDefault="0057458F" w:rsidP="0057458F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6</w:t>
      </w:r>
      <w:r>
        <w:fldChar w:fldCharType="end"/>
      </w:r>
      <w:r>
        <w:t xml:space="preserve"> - </w:t>
      </w:r>
      <w:r>
        <w:rPr>
          <w:rFonts w:hint="eastAsia"/>
        </w:rPr>
        <w:t>내용을 입력하지 않고 작성 버튼 클릭 시</w:t>
      </w:r>
    </w:p>
    <w:p w14:paraId="48600A93" w14:textId="1DAEC956" w:rsidR="0020564E" w:rsidRDefault="0020564E" w:rsidP="00721913">
      <w:pPr>
        <w:spacing w:after="0"/>
      </w:pPr>
    </w:p>
    <w:p w14:paraId="7C5BB6DD" w14:textId="77777777" w:rsidR="0057458F" w:rsidRDefault="0057458F" w:rsidP="0057458F">
      <w:pPr>
        <w:keepNext/>
        <w:spacing w:after="0"/>
      </w:pPr>
      <w:r>
        <w:rPr>
          <w:noProof/>
        </w:rPr>
        <w:drawing>
          <wp:inline distT="0" distB="0" distL="0" distR="0" wp14:anchorId="4472C2E6" wp14:editId="0A079A46">
            <wp:extent cx="5616000" cy="2432812"/>
            <wp:effectExtent l="0" t="0" r="3810" b="571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43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ACE0" w14:textId="26633AF5" w:rsidR="0020564E" w:rsidRPr="0080101B" w:rsidRDefault="0057458F" w:rsidP="0057458F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7</w:t>
      </w:r>
      <w:r>
        <w:fldChar w:fldCharType="end"/>
      </w:r>
      <w:r>
        <w:t xml:space="preserve"> - </w:t>
      </w:r>
      <w:r>
        <w:rPr>
          <w:rFonts w:hint="eastAsia"/>
        </w:rPr>
        <w:t xml:space="preserve">입력한 내용이 </w:t>
      </w:r>
      <w:r>
        <w:t>20</w:t>
      </w:r>
      <w:r>
        <w:rPr>
          <w:rFonts w:hint="eastAsia"/>
        </w:rPr>
        <w:t xml:space="preserve">자가 </w:t>
      </w:r>
      <w:r w:rsidRPr="00361464">
        <w:rPr>
          <w:rFonts w:hint="eastAsia"/>
        </w:rPr>
        <w:t>넘었을</w:t>
      </w:r>
      <w:r w:rsidRPr="00361464">
        <w:t xml:space="preserve"> 시</w:t>
      </w:r>
    </w:p>
    <w:p w14:paraId="17D9B787" w14:textId="5BC7515C" w:rsidR="00810D27" w:rsidRPr="00D82498" w:rsidRDefault="00810D27" w:rsidP="00D82498">
      <w:pPr>
        <w:spacing w:after="0"/>
        <w:ind w:left="0"/>
      </w:pPr>
      <w:r>
        <w:br w:type="page"/>
      </w:r>
    </w:p>
    <w:p w14:paraId="18810866" w14:textId="3A4C7004" w:rsidR="00810D27" w:rsidRDefault="00810D27" w:rsidP="00810D27">
      <w:pPr>
        <w:pStyle w:val="51"/>
      </w:pPr>
      <w:r>
        <w:rPr>
          <w:rFonts w:hint="eastAsia"/>
        </w:rPr>
        <w:lastRenderedPageBreak/>
        <w:t>V</w:t>
      </w:r>
      <w:r>
        <w:t>iew.js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0A5A2B" w14:paraId="70173F2D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B33D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0706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0A5A2B" w14:paraId="41431AA9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A4EC" w14:textId="77777777" w:rsidR="000A5A2B" w:rsidRPr="0080101B" w:rsidRDefault="000A5A2B" w:rsidP="004511E4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CA14" w14:textId="7F7E199D" w:rsidR="000A5A2B" w:rsidRPr="0080101B" w:rsidRDefault="008B3E36" w:rsidP="004511E4">
            <w:pPr>
              <w:ind w:left="0"/>
              <w:jc w:val="center"/>
            </w:pPr>
            <w:r w:rsidRPr="002E1A99">
              <w:t>React 객체</w:t>
            </w:r>
            <w:r w:rsidRPr="007170A2">
              <w:t xml:space="preserve">와 </w:t>
            </w:r>
            <w:proofErr w:type="spellStart"/>
            <w:r w:rsidR="00980C56" w:rsidRPr="00980C56">
              <w:t>useEffect</w:t>
            </w:r>
            <w:proofErr w:type="spellEnd"/>
            <w:r w:rsidR="00980C56">
              <w:t xml:space="preserve"> </w:t>
            </w:r>
            <w:r w:rsidR="00980C56">
              <w:rPr>
                <w:rFonts w:hint="eastAsia"/>
              </w:rPr>
              <w:t>함수,</w:t>
            </w:r>
            <w:r w:rsidR="00980C56">
              <w:t xml:space="preserve"> </w:t>
            </w:r>
            <w:proofErr w:type="spellStart"/>
            <w:r w:rsidR="00980C56" w:rsidRPr="00980C56">
              <w:t>useState</w:t>
            </w:r>
            <w:proofErr w:type="spellEnd"/>
            <w:r w:rsidR="00980C56">
              <w:rPr>
                <w:rFonts w:hint="eastAsia"/>
              </w:rPr>
              <w:t xml:space="preserve"> 함수</w:t>
            </w:r>
          </w:p>
        </w:tc>
      </w:tr>
      <w:tr w:rsidR="00980C56" w14:paraId="09D7D35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A47A" w14:textId="1E78C37B" w:rsidR="00980C56" w:rsidRPr="0080101B" w:rsidRDefault="00980C56" w:rsidP="00980C56">
            <w:pPr>
              <w:ind w:left="0"/>
              <w:jc w:val="center"/>
            </w:pP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C96A" w14:textId="00C535DB" w:rsidR="00980C56" w:rsidRPr="0080101B" w:rsidRDefault="00980C56" w:rsidP="00980C56">
            <w:pPr>
              <w:ind w:left="0"/>
              <w:jc w:val="center"/>
            </w:pPr>
            <w:r w:rsidRPr="00D46E77">
              <w:t>React Router 라이브러리에서 제공하는 Link 컴포넌트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 w:rsidRPr="00980C56">
              <w:t>useParams</w:t>
            </w:r>
            <w:proofErr w:type="spellEnd"/>
            <w:r w:rsidRPr="00980C56">
              <w:t xml:space="preserve"> </w:t>
            </w:r>
            <w:r w:rsidRPr="00980C56">
              <w:rPr>
                <w:rFonts w:hint="eastAsia"/>
              </w:rPr>
              <w:t>훅</w:t>
            </w:r>
          </w:p>
        </w:tc>
      </w:tr>
      <w:tr w:rsidR="00980C56" w14:paraId="3657BB01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325F7" w14:textId="6D17D7F6" w:rsidR="00980C56" w:rsidRPr="0080101B" w:rsidRDefault="00980C56" w:rsidP="00980C56">
            <w:pPr>
              <w:ind w:left="0"/>
              <w:jc w:val="center"/>
            </w:pPr>
            <w:r w:rsidRPr="0080101B">
              <w:t>@material-ui/core/</w:t>
            </w:r>
            <w:r w:rsidRPr="008B3E36">
              <w:t>TextField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5683" w14:textId="018A6496" w:rsidR="00980C56" w:rsidRPr="0080101B" w:rsidRDefault="00980C56" w:rsidP="00980C56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B3E36">
              <w:t>TextField</w:t>
            </w:r>
            <w:proofErr w:type="spellEnd"/>
            <w:r w:rsidRPr="008B3E36"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980C56" w14:paraId="31AE5F02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DDFEA" w14:textId="4BC518F6" w:rsidR="00980C56" w:rsidRPr="0080101B" w:rsidRDefault="00980C56" w:rsidP="00980C56">
            <w:pPr>
              <w:ind w:left="0"/>
              <w:jc w:val="center"/>
            </w:pPr>
            <w:r w:rsidRPr="0080101B">
              <w:t>@material-ui/core/</w:t>
            </w:r>
            <w:r w:rsidRPr="00980C56">
              <w:t>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09F2" w14:textId="4731EDAA" w:rsidR="00980C56" w:rsidRPr="0080101B" w:rsidRDefault="00980C56" w:rsidP="00980C56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980C56">
              <w:t xml:space="preserve">Button </w:t>
            </w:r>
            <w:r w:rsidRPr="00D46E77">
              <w:t>컴포넌트</w:t>
            </w:r>
          </w:p>
        </w:tc>
      </w:tr>
      <w:tr w:rsidR="00980C56" w14:paraId="22DBC927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84F6" w14:textId="3EEDBA6B" w:rsidR="00980C56" w:rsidRPr="0080101B" w:rsidRDefault="00980C56" w:rsidP="00980C56">
            <w:pPr>
              <w:ind w:left="0"/>
              <w:jc w:val="center"/>
            </w:pPr>
            <w:r w:rsidRPr="0080101B">
              <w:t>@material-ui/core/Paper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CC19" w14:textId="41156F2A" w:rsidR="00980C56" w:rsidRPr="0080101B" w:rsidRDefault="00980C56" w:rsidP="00980C56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980C56" w14:paraId="52D0BAF5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0B07C" w14:textId="0846F1DE" w:rsidR="00980C56" w:rsidRPr="0080101B" w:rsidRDefault="00980C56" w:rsidP="00980C56">
            <w:pPr>
              <w:ind w:left="0"/>
              <w:jc w:val="center"/>
            </w:pPr>
            <w:r w:rsidRPr="0080101B">
              <w:t>@material-ui/core/Table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84A6" w14:textId="24B9843A" w:rsidR="00980C56" w:rsidRPr="0080101B" w:rsidRDefault="00980C56" w:rsidP="00980C56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980C56" w14:paraId="74C61CFE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11D00" w14:textId="6A59BC4F" w:rsidR="00980C56" w:rsidRPr="0080101B" w:rsidRDefault="00980C56" w:rsidP="00980C56">
            <w:pPr>
              <w:ind w:left="0"/>
              <w:jc w:val="center"/>
            </w:pPr>
            <w:r w:rsidRPr="0080101B">
              <w:t>@material-ui/core/TableHead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543B" w14:textId="0F9A12DF" w:rsidR="00980C56" w:rsidRPr="0080101B" w:rsidRDefault="00980C56" w:rsidP="00980C56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980C56" w14:paraId="60438C2B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1694" w14:textId="58D68E8F" w:rsidR="00980C56" w:rsidRPr="0080101B" w:rsidRDefault="00980C56" w:rsidP="00980C56">
            <w:pPr>
              <w:ind w:left="0"/>
              <w:jc w:val="center"/>
            </w:pPr>
            <w:r w:rsidRPr="0080101B">
              <w:t>@material-ui/core/</w:t>
            </w:r>
            <w:r w:rsidRPr="00980C56">
              <w:t>TableRow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0F59" w14:textId="0FD8E300" w:rsidR="00980C56" w:rsidRPr="00D46E77" w:rsidRDefault="00980C56" w:rsidP="00980C56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980C56">
              <w:t>TableRow</w:t>
            </w:r>
            <w:proofErr w:type="spellEnd"/>
            <w:r w:rsidRPr="00980C56">
              <w:t xml:space="preserve"> </w:t>
            </w:r>
            <w:r w:rsidRPr="006A5A2E">
              <w:t>컴포넌트</w:t>
            </w:r>
          </w:p>
        </w:tc>
      </w:tr>
      <w:tr w:rsidR="00980C56" w14:paraId="69141876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9D36" w14:textId="25167EEC" w:rsidR="00980C56" w:rsidRPr="0080101B" w:rsidRDefault="00980C56" w:rsidP="00980C56">
            <w:pPr>
              <w:ind w:left="0"/>
              <w:jc w:val="center"/>
            </w:pPr>
            <w:r w:rsidRPr="0080101B">
              <w:t>@material-ui/core/TableBody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F357" w14:textId="6B0FEF1C" w:rsidR="00980C56" w:rsidRPr="00D46E77" w:rsidRDefault="00980C56" w:rsidP="00980C56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980C56" w14:paraId="5E25A8B8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16F3" w14:textId="3D0537C8" w:rsidR="00980C56" w:rsidRPr="0080101B" w:rsidRDefault="00980C56" w:rsidP="00980C56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Timestamp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0B91" w14:textId="0C39CBA0" w:rsidR="00980C56" w:rsidRPr="0080101B" w:rsidRDefault="00980C56" w:rsidP="00980C56">
            <w:pPr>
              <w:ind w:left="0"/>
              <w:jc w:val="center"/>
            </w:pPr>
            <w:r>
              <w:rPr>
                <w:rFonts w:hint="eastAsia"/>
              </w:rPr>
              <w:t xml:space="preserve">시간대를 표시하기 위한 </w:t>
            </w:r>
            <w:r>
              <w:t xml:space="preserve">Timestamp </w:t>
            </w:r>
            <w:r w:rsidRPr="00D46E77">
              <w:t>컴포넌트</w:t>
            </w:r>
          </w:p>
        </w:tc>
      </w:tr>
      <w:tr w:rsidR="00980C56" w14:paraId="7350E68F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67C06" w14:textId="23CE5153" w:rsidR="00980C56" w:rsidRPr="0080101B" w:rsidRDefault="00980C56" w:rsidP="00980C56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0E293" w14:textId="3D12A203" w:rsidR="00980C56" w:rsidRPr="0080101B" w:rsidRDefault="00980C56" w:rsidP="00980C56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</w:tbl>
    <w:p w14:paraId="01A9EEE5" w14:textId="77777777" w:rsidR="000A5A2B" w:rsidRDefault="000A5A2B" w:rsidP="000A5A2B"/>
    <w:p w14:paraId="1264D146" w14:textId="77777777" w:rsidR="00367031" w:rsidRDefault="00E84623" w:rsidP="000A5A2B">
      <w:pPr>
        <w:rPr>
          <w:b/>
          <w:bCs/>
          <w:kern w:val="0"/>
          <w14:ligatures w14:val="none"/>
        </w:rPr>
      </w:pPr>
      <w:r w:rsidRPr="00367031">
        <w:rPr>
          <w:b/>
          <w:bCs/>
          <w:kern w:val="0"/>
          <w14:ligatures w14:val="none"/>
        </w:rPr>
        <w:drawing>
          <wp:inline distT="0" distB="0" distL="0" distR="0" wp14:anchorId="3C115697" wp14:editId="729EB958">
            <wp:extent cx="5616000" cy="1630171"/>
            <wp:effectExtent l="19050" t="19050" r="22860" b="273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3017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AFE789B" w14:textId="016B7499" w:rsidR="00980C56" w:rsidRPr="00367031" w:rsidRDefault="00980C56" w:rsidP="000A5A2B">
      <w:pPr>
        <w:rPr>
          <w:b/>
          <w:bCs/>
          <w:kern w:val="0"/>
          <w14:ligatures w14:val="none"/>
        </w:rPr>
      </w:pPr>
      <w:r w:rsidRPr="00980C56">
        <w:rPr>
          <w:b/>
          <w:bCs/>
          <w:kern w:val="0"/>
          <w14:ligatures w14:val="none"/>
        </w:rPr>
        <w:t xml:space="preserve">: 컴포넌트가 </w:t>
      </w:r>
      <w:proofErr w:type="spellStart"/>
      <w:r w:rsidRPr="00980C56">
        <w:rPr>
          <w:b/>
          <w:bCs/>
          <w:kern w:val="0"/>
          <w14:ligatures w14:val="none"/>
        </w:rPr>
        <w:t>렌더링될</w:t>
      </w:r>
      <w:proofErr w:type="spellEnd"/>
      <w:r w:rsidRPr="00980C56">
        <w:rPr>
          <w:b/>
          <w:bCs/>
          <w:kern w:val="0"/>
          <w14:ligatures w14:val="none"/>
        </w:rPr>
        <w:t xml:space="preserve"> 때와 num이 변경될 때마다 실행되는 효과를 정</w:t>
      </w:r>
      <w:r w:rsidRPr="00980C56">
        <w:rPr>
          <w:rFonts w:hint="eastAsia"/>
          <w:b/>
          <w:bCs/>
          <w:kern w:val="0"/>
          <w14:ligatures w14:val="none"/>
        </w:rPr>
        <w:t>의</w:t>
      </w:r>
    </w:p>
    <w:p w14:paraId="0B987976" w14:textId="2B7D1779" w:rsidR="00AB6400" w:rsidRDefault="00980C56" w:rsidP="00AB6400">
      <w:pPr>
        <w:spacing w:after="0"/>
      </w:pPr>
      <w:r w:rsidRPr="00980C56">
        <w:t>- num이 변경될 때마다 새로운 포스트 데이터를 가져오기 위해 API로 요청</w:t>
      </w:r>
    </w:p>
    <w:p w14:paraId="78FA4290" w14:textId="77777777" w:rsidR="00AB6400" w:rsidRDefault="00AB6400">
      <w:pPr>
        <w:spacing w:after="240" w:line="252" w:lineRule="auto"/>
        <w:ind w:left="0" w:right="0"/>
      </w:pPr>
      <w:r>
        <w:br w:type="page"/>
      </w:r>
    </w:p>
    <w:p w14:paraId="529B15E9" w14:textId="722B9858" w:rsidR="00E84623" w:rsidRDefault="00E84623" w:rsidP="000A5A2B">
      <w:pPr>
        <w:rPr>
          <w:b/>
          <w:bCs/>
          <w:kern w:val="0"/>
          <w14:ligatures w14:val="none"/>
        </w:rPr>
      </w:pPr>
      <w:r w:rsidRPr="00367031">
        <w:rPr>
          <w:b/>
          <w:bCs/>
          <w:kern w:val="0"/>
          <w14:ligatures w14:val="none"/>
        </w:rPr>
        <w:lastRenderedPageBreak/>
        <w:drawing>
          <wp:inline distT="0" distB="0" distL="0" distR="0" wp14:anchorId="0D805BF6" wp14:editId="3A95B70B">
            <wp:extent cx="5616000" cy="3773658"/>
            <wp:effectExtent l="19050" t="19050" r="22860" b="177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77365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1721B94" w14:textId="7A816F63" w:rsidR="000A5A2B" w:rsidRPr="00603BD1" w:rsidRDefault="00603BD1" w:rsidP="000A5A2B">
      <w:pPr>
        <w:rPr>
          <w:b/>
          <w:bCs/>
          <w:kern w:val="0"/>
          <w14:ligatures w14:val="none"/>
        </w:rPr>
      </w:pPr>
      <w:r w:rsidRPr="00603BD1">
        <w:rPr>
          <w:rFonts w:hint="eastAsia"/>
          <w:b/>
          <w:bCs/>
          <w:kern w:val="0"/>
          <w14:ligatures w14:val="none"/>
        </w:rPr>
        <w:t>:</w:t>
      </w:r>
      <w:r w:rsidRPr="00603BD1">
        <w:rPr>
          <w:b/>
          <w:bCs/>
          <w:kern w:val="0"/>
          <w14:ligatures w14:val="none"/>
        </w:rPr>
        <w:t xml:space="preserve"> </w:t>
      </w:r>
      <w:r w:rsidRPr="00603BD1">
        <w:rPr>
          <w:rFonts w:hint="eastAsia"/>
          <w:b/>
          <w:bCs/>
          <w:kern w:val="0"/>
          <w14:ligatures w14:val="none"/>
        </w:rPr>
        <w:t>게시글을 삭제하는 기능의 함수를 정의</w:t>
      </w:r>
    </w:p>
    <w:p w14:paraId="228C4391" w14:textId="1F1A98D1" w:rsidR="00603BD1" w:rsidRPr="00603BD1" w:rsidRDefault="00603BD1" w:rsidP="00603BD1">
      <w:pPr>
        <w:spacing w:after="0"/>
      </w:pPr>
      <w:r>
        <w:t xml:space="preserve">- </w:t>
      </w:r>
      <w:proofErr w:type="spellStart"/>
      <w:proofErr w:type="gramStart"/>
      <w:r w:rsidRPr="00603BD1">
        <w:t>inputPW</w:t>
      </w:r>
      <w:proofErr w:type="spellEnd"/>
      <w:r w:rsidRPr="00603BD1">
        <w:t xml:space="preserve"> </w:t>
      </w:r>
      <w:r w:rsidRPr="00603BD1">
        <w:rPr>
          <w:rFonts w:hint="eastAsia"/>
        </w:rPr>
        <w:t>:</w:t>
      </w:r>
      <w:proofErr w:type="gramEnd"/>
      <w:r w:rsidRPr="00603BD1">
        <w:t xml:space="preserve"> 사용자로부터 입력 받은 비밀번호 저장</w:t>
      </w:r>
    </w:p>
    <w:p w14:paraId="7CF39BEB" w14:textId="33006B0C" w:rsidR="00603BD1" w:rsidRPr="00603BD1" w:rsidRDefault="00603BD1" w:rsidP="00603BD1">
      <w:pPr>
        <w:spacing w:after="0"/>
      </w:pPr>
      <w:r w:rsidRPr="00603BD1">
        <w:t>- prompt() 함수를 사용하여 비밀번호를 입력</w:t>
      </w:r>
    </w:p>
    <w:p w14:paraId="4883A80C" w14:textId="755F546D" w:rsidR="00603BD1" w:rsidRPr="00603BD1" w:rsidRDefault="00603BD1" w:rsidP="00603BD1">
      <w:pPr>
        <w:spacing w:after="0"/>
      </w:pPr>
      <w:r w:rsidRPr="00603BD1">
        <w:t xml:space="preserve">- </w:t>
      </w:r>
      <w:proofErr w:type="spellStart"/>
      <w:r w:rsidRPr="00603BD1">
        <w:t>입력받은</w:t>
      </w:r>
      <w:proofErr w:type="spellEnd"/>
      <w:r w:rsidRPr="00603BD1">
        <w:t xml:space="preserve"> 비밀번호와 포스트의 비밀번호를 비교하여 일치하는지 확인</w:t>
      </w:r>
    </w:p>
    <w:p w14:paraId="0528D565" w14:textId="11C664F2" w:rsidR="00AB6400" w:rsidRDefault="00603BD1" w:rsidP="00603BD1">
      <w:pPr>
        <w:spacing w:after="0"/>
      </w:pPr>
      <w:r w:rsidRPr="00603BD1">
        <w:t xml:space="preserve">- fetch() 함수를 사용하여 </w:t>
      </w:r>
      <w:r w:rsidRPr="00603BD1">
        <w:rPr>
          <w:rFonts w:hint="eastAsia"/>
        </w:rPr>
        <w:t xml:space="preserve">서버에 </w:t>
      </w:r>
      <w:r w:rsidRPr="00603BD1">
        <w:t>해당 포스트를 삭제하는 DELETE 요청</w:t>
      </w:r>
    </w:p>
    <w:p w14:paraId="031B5330" w14:textId="77777777" w:rsidR="00AB6400" w:rsidRDefault="00AB6400">
      <w:pPr>
        <w:spacing w:after="240" w:line="252" w:lineRule="auto"/>
        <w:ind w:left="0" w:right="0"/>
      </w:pPr>
      <w:r>
        <w:br w:type="page"/>
      </w:r>
    </w:p>
    <w:p w14:paraId="6FC03852" w14:textId="0C38DFD3" w:rsidR="00E84623" w:rsidRDefault="0020564E" w:rsidP="00993A07">
      <w:pPr>
        <w:rPr>
          <w:rFonts w:hint="eastAsia"/>
          <w:b/>
          <w:bCs/>
          <w:kern w:val="0"/>
          <w14:ligatures w14:val="none"/>
        </w:rPr>
      </w:pPr>
      <w:r w:rsidRPr="00367031">
        <w:rPr>
          <w:b/>
          <w:bCs/>
          <w:kern w:val="0"/>
          <w14:ligatures w14:val="none"/>
        </w:rPr>
        <w:lastRenderedPageBreak/>
        <w:drawing>
          <wp:inline distT="0" distB="0" distL="0" distR="0" wp14:anchorId="0B3770D8" wp14:editId="5DD695AC">
            <wp:extent cx="5616000" cy="3992051"/>
            <wp:effectExtent l="19050" t="19050" r="22860" b="279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99205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31B254B" w14:textId="22D1AFBD" w:rsidR="00B11ADC" w:rsidRPr="00B11ADC" w:rsidRDefault="00B11ADC" w:rsidP="00B11ADC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Pr="00B11ADC">
        <w:rPr>
          <w:b/>
          <w:bCs/>
          <w:kern w:val="0"/>
          <w14:ligatures w14:val="none"/>
        </w:rPr>
        <w:t xml:space="preserve"> &lt;</w:t>
      </w:r>
      <w:proofErr w:type="spellStart"/>
      <w:r w:rsidRPr="00B11ADC">
        <w:rPr>
          <w:b/>
          <w:bCs/>
          <w:kern w:val="0"/>
          <w14:ligatures w14:val="none"/>
        </w:rPr>
        <w:t>TableHead</w:t>
      </w:r>
      <w:proofErr w:type="spellEnd"/>
      <w:proofErr w:type="gramStart"/>
      <w:r w:rsidRPr="00B11ADC">
        <w:rPr>
          <w:b/>
          <w:bCs/>
          <w:kern w:val="0"/>
          <w14:ligatures w14:val="none"/>
        </w:rPr>
        <w:t>&gt; :</w:t>
      </w:r>
      <w:proofErr w:type="gramEnd"/>
      <w:r w:rsidRPr="00B11ADC">
        <w:rPr>
          <w:b/>
          <w:bCs/>
          <w:kern w:val="0"/>
          <w14:ligatures w14:val="none"/>
        </w:rPr>
        <w:t xml:space="preserve"> 각각의 &lt;</w:t>
      </w:r>
      <w:proofErr w:type="spellStart"/>
      <w:r w:rsidRPr="00B11ADC">
        <w:rPr>
          <w:b/>
          <w:bCs/>
          <w:kern w:val="0"/>
          <w14:ligatures w14:val="none"/>
        </w:rPr>
        <w:t>TextField</w:t>
      </w:r>
      <w:proofErr w:type="spellEnd"/>
      <w:r w:rsidRPr="00B11ADC">
        <w:rPr>
          <w:b/>
          <w:bCs/>
          <w:kern w:val="0"/>
          <w14:ligatures w14:val="none"/>
        </w:rPr>
        <w:t>&gt;는 연번, 게시일, 작성자, 제목, 내용을 표시</w:t>
      </w:r>
    </w:p>
    <w:p w14:paraId="7134AA66" w14:textId="77777777" w:rsidR="00B11ADC" w:rsidRDefault="00B11ADC" w:rsidP="00B11ADC">
      <w:pPr>
        <w:spacing w:after="0"/>
      </w:pPr>
      <w:r>
        <w:t>-</w:t>
      </w:r>
      <w:r w:rsidRPr="00B11ADC">
        <w:t xml:space="preserve"> 각각의 값은 </w:t>
      </w:r>
      <w:proofErr w:type="spellStart"/>
      <w:r w:rsidRPr="00B11ADC">
        <w:t>postData</w:t>
      </w:r>
      <w:proofErr w:type="spellEnd"/>
      <w:r w:rsidRPr="00B11ADC">
        <w:t xml:space="preserve"> 객체에서 가져와서 표시</w:t>
      </w:r>
    </w:p>
    <w:p w14:paraId="60432E3C" w14:textId="48F223E4" w:rsidR="00B11ADC" w:rsidRDefault="00B11ADC" w:rsidP="00B11ADC">
      <w:pPr>
        <w:spacing w:after="0"/>
      </w:pPr>
      <w:r>
        <w:t xml:space="preserve">- </w:t>
      </w:r>
      <w:r w:rsidRPr="00B11ADC">
        <w:t xml:space="preserve">수정할 수 없도록 </w:t>
      </w:r>
      <w:proofErr w:type="spellStart"/>
      <w:r w:rsidRPr="00B11ADC">
        <w:t>InputProps</w:t>
      </w:r>
      <w:proofErr w:type="spellEnd"/>
      <w:r w:rsidRPr="00B11ADC">
        <w:t xml:space="preserve">를 통해 </w:t>
      </w:r>
      <w:proofErr w:type="spellStart"/>
      <w:r w:rsidRPr="00B11ADC">
        <w:t>readOnly</w:t>
      </w:r>
      <w:proofErr w:type="spellEnd"/>
      <w:r w:rsidRPr="00B11ADC">
        <w:t>: true로 설정</w:t>
      </w:r>
    </w:p>
    <w:p w14:paraId="1AEFF601" w14:textId="734E73FE" w:rsidR="00B11ADC" w:rsidRPr="00B11ADC" w:rsidRDefault="00B11ADC" w:rsidP="00B11ADC">
      <w:pPr>
        <w:spacing w:after="0"/>
      </w:pPr>
      <w:r>
        <w:t xml:space="preserve">- </w:t>
      </w:r>
      <w:proofErr w:type="spellStart"/>
      <w:r w:rsidRPr="00B11ADC">
        <w:t>disableUnderline</w:t>
      </w:r>
      <w:proofErr w:type="spellEnd"/>
      <w:r w:rsidRPr="00B11ADC">
        <w:t>: true로 밑줄이 없도록 스타일 지정</w:t>
      </w:r>
    </w:p>
    <w:p w14:paraId="50AAFF27" w14:textId="77777777" w:rsidR="00B11ADC" w:rsidRDefault="00B11ADC" w:rsidP="00B11ADC">
      <w:pPr>
        <w:rPr>
          <w:b/>
          <w:bCs/>
          <w:kern w:val="0"/>
          <w14:ligatures w14:val="none"/>
        </w:rPr>
      </w:pPr>
    </w:p>
    <w:p w14:paraId="6CE26E50" w14:textId="23C4D1A2" w:rsidR="00B11ADC" w:rsidRPr="00B11ADC" w:rsidRDefault="00B11ADC" w:rsidP="00B11ADC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Pr="00B11ADC">
        <w:rPr>
          <w:b/>
          <w:bCs/>
          <w:kern w:val="0"/>
          <w14:ligatures w14:val="none"/>
        </w:rPr>
        <w:t xml:space="preserve"> &lt;</w:t>
      </w:r>
      <w:proofErr w:type="spellStart"/>
      <w:r w:rsidRPr="00B11ADC">
        <w:rPr>
          <w:b/>
          <w:bCs/>
          <w:kern w:val="0"/>
          <w14:ligatures w14:val="none"/>
        </w:rPr>
        <w:t>TableBody</w:t>
      </w:r>
      <w:proofErr w:type="spellEnd"/>
      <w:proofErr w:type="gramStart"/>
      <w:r w:rsidRPr="00B11ADC">
        <w:rPr>
          <w:b/>
          <w:bCs/>
          <w:kern w:val="0"/>
          <w14:ligatures w14:val="none"/>
        </w:rPr>
        <w:t>&gt; :</w:t>
      </w:r>
      <w:proofErr w:type="gramEnd"/>
      <w:r w:rsidRPr="00B11ADC">
        <w:rPr>
          <w:b/>
          <w:bCs/>
          <w:kern w:val="0"/>
          <w14:ligatures w14:val="none"/>
        </w:rPr>
        <w:t xml:space="preserve"> 수정 및 삭제 버튼이 포함</w:t>
      </w:r>
    </w:p>
    <w:p w14:paraId="333C3604" w14:textId="77777777" w:rsidR="00B11ADC" w:rsidRDefault="00B11ADC" w:rsidP="00B11ADC">
      <w:pPr>
        <w:spacing w:after="0"/>
      </w:pPr>
      <w:r>
        <w:t xml:space="preserve">- </w:t>
      </w:r>
      <w:r w:rsidRPr="00B11ADC">
        <w:t xml:space="preserve"> 포스트를 수정할 페이지로 이동시키는 링크 구현</w:t>
      </w:r>
    </w:p>
    <w:p w14:paraId="2E25B23E" w14:textId="4DB4B481" w:rsidR="0020564E" w:rsidRDefault="00B11ADC" w:rsidP="0057458F">
      <w:pPr>
        <w:spacing w:after="0"/>
      </w:pPr>
      <w:r>
        <w:t xml:space="preserve">- </w:t>
      </w:r>
      <w:r w:rsidRPr="00B11ADC">
        <w:t xml:space="preserve">삭제 버튼은 </w:t>
      </w:r>
      <w:proofErr w:type="spellStart"/>
      <w:r w:rsidRPr="00B11ADC">
        <w:t>deletePost</w:t>
      </w:r>
      <w:proofErr w:type="spellEnd"/>
      <w:r w:rsidRPr="00B11ADC">
        <w:t xml:space="preserve"> 함수를 호출하여 해당 포스트 삭제</w:t>
      </w:r>
    </w:p>
    <w:p w14:paraId="287DA968" w14:textId="535EF512" w:rsidR="0057458F" w:rsidRDefault="0057458F" w:rsidP="0057458F">
      <w:pPr>
        <w:spacing w:after="0"/>
      </w:pPr>
    </w:p>
    <w:p w14:paraId="7CECA68D" w14:textId="77777777" w:rsidR="0057458F" w:rsidRDefault="0057458F" w:rsidP="0057458F">
      <w:pPr>
        <w:spacing w:after="0"/>
        <w:rPr>
          <w:rFonts w:hint="eastAsia"/>
        </w:rPr>
      </w:pPr>
    </w:p>
    <w:p w14:paraId="496F5691" w14:textId="77777777" w:rsidR="0057458F" w:rsidRDefault="0020564E" w:rsidP="0057458F">
      <w:pPr>
        <w:keepNext/>
        <w:spacing w:after="0"/>
      </w:pPr>
      <w:r>
        <w:rPr>
          <w:noProof/>
        </w:rPr>
        <w:drawing>
          <wp:inline distT="0" distB="0" distL="0" distR="0" wp14:anchorId="4A1628B8" wp14:editId="00D97FA5">
            <wp:extent cx="5616000" cy="1668125"/>
            <wp:effectExtent l="0" t="0" r="3810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AB91" w14:textId="679A7A8E" w:rsidR="00810D27" w:rsidRPr="00810D27" w:rsidRDefault="0057458F" w:rsidP="0057458F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8</w:t>
      </w:r>
      <w:r>
        <w:fldChar w:fldCharType="end"/>
      </w:r>
      <w:r>
        <w:t xml:space="preserve"> - </w:t>
      </w:r>
      <w:r>
        <w:rPr>
          <w:rFonts w:hint="eastAsia"/>
        </w:rPr>
        <w:t>상세 페이지 화면</w:t>
      </w:r>
      <w:r w:rsidR="00810D27">
        <w:br w:type="page"/>
      </w:r>
    </w:p>
    <w:p w14:paraId="4BCF2E1A" w14:textId="31BB4F61" w:rsidR="00810D27" w:rsidRDefault="00810D27" w:rsidP="00810D27">
      <w:pPr>
        <w:pStyle w:val="51"/>
      </w:pPr>
      <w:r>
        <w:rPr>
          <w:rFonts w:hint="eastAsia"/>
        </w:rPr>
        <w:lastRenderedPageBreak/>
        <w:t>E</w:t>
      </w:r>
      <w:r>
        <w:t>dit.js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0A5A2B" w14:paraId="21BE61B3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92C3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712F0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A37FCE" w14:paraId="364F5CC9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6C1B5" w14:textId="098D8EF8" w:rsidR="00A37FCE" w:rsidRPr="0080101B" w:rsidRDefault="00A37FCE" w:rsidP="00A37FCE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00A4" w14:textId="550BB09A" w:rsidR="00A37FCE" w:rsidRPr="0080101B" w:rsidRDefault="00A37FCE" w:rsidP="00A37FCE">
            <w:pPr>
              <w:ind w:left="0"/>
              <w:jc w:val="center"/>
            </w:pPr>
            <w:r w:rsidRPr="002E1A99">
              <w:t>React 객체</w:t>
            </w:r>
            <w:r w:rsidRPr="007170A2">
              <w:t xml:space="preserve">와 </w:t>
            </w:r>
            <w:proofErr w:type="spellStart"/>
            <w:r w:rsidRPr="00980C56">
              <w:t>useEffect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함수,</w:t>
            </w:r>
            <w:r>
              <w:t xml:space="preserve"> </w:t>
            </w:r>
            <w:proofErr w:type="spellStart"/>
            <w:r w:rsidRPr="00980C56">
              <w:t>useState</w:t>
            </w:r>
            <w:proofErr w:type="spellEnd"/>
            <w:r>
              <w:rPr>
                <w:rFonts w:hint="eastAsia"/>
              </w:rPr>
              <w:t xml:space="preserve"> 함수</w:t>
            </w:r>
          </w:p>
        </w:tc>
      </w:tr>
      <w:tr w:rsidR="00A37FCE" w14:paraId="4A3969AD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5041" w14:textId="03861991" w:rsidR="00A37FCE" w:rsidRPr="0080101B" w:rsidRDefault="00A37FCE" w:rsidP="00A37FCE">
            <w:pPr>
              <w:ind w:left="0"/>
              <w:jc w:val="center"/>
            </w:pP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A129" w14:textId="7DF7E8BA" w:rsidR="00A37FCE" w:rsidRPr="0080101B" w:rsidRDefault="00A37FCE" w:rsidP="00A37FCE">
            <w:pPr>
              <w:ind w:left="0"/>
              <w:jc w:val="center"/>
            </w:pPr>
            <w:r w:rsidRPr="00D46E77">
              <w:t>React Router 라이브러리에서 제공하는 Link 컴포넌트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 w:rsidRPr="00980C56">
              <w:t>useParams</w:t>
            </w:r>
            <w:proofErr w:type="spellEnd"/>
            <w:r w:rsidRPr="00980C56">
              <w:t xml:space="preserve"> </w:t>
            </w:r>
            <w:r w:rsidRPr="00980C56">
              <w:rPr>
                <w:rFonts w:hint="eastAsia"/>
              </w:rPr>
              <w:t>훅</w:t>
            </w:r>
          </w:p>
        </w:tc>
      </w:tr>
      <w:tr w:rsidR="00A37FCE" w14:paraId="63140567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7EC24" w14:textId="0D6726FF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8B3E36">
              <w:t>TextField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ACFD6" w14:textId="494FC107" w:rsidR="00A37FCE" w:rsidRPr="0080101B" w:rsidRDefault="00A37FCE" w:rsidP="00A37FCE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B3E36">
              <w:t>TextField</w:t>
            </w:r>
            <w:proofErr w:type="spellEnd"/>
            <w:r w:rsidRPr="008B3E36"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A37FCE" w14:paraId="5A1BF861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03742" w14:textId="71B7BDA1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980C56">
              <w:t>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9599" w14:textId="30F2C44C" w:rsidR="00A37FCE" w:rsidRPr="0080101B" w:rsidRDefault="00A37FCE" w:rsidP="00A37FCE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980C56">
              <w:t xml:space="preserve">Button </w:t>
            </w:r>
            <w:r w:rsidRPr="00D46E77">
              <w:t>컴포넌트</w:t>
            </w:r>
          </w:p>
        </w:tc>
      </w:tr>
      <w:tr w:rsidR="00A37FCE" w14:paraId="45CFE10C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48D5B" w14:textId="6FA0AD96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FE061" w14:textId="02304F81" w:rsidR="00A37FCE" w:rsidRPr="0080101B" w:rsidRDefault="00A37FCE" w:rsidP="00A37FCE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A37FCE" w14:paraId="52A365FD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7448" w14:textId="07FA63A2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ECFB6" w14:textId="2BCCE39E" w:rsidR="00A37FCE" w:rsidRPr="0080101B" w:rsidRDefault="00A37FCE" w:rsidP="00A37FCE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A37FCE" w14:paraId="2DD3D5E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C71D3" w14:textId="653F59D5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A077" w14:textId="4A663D49" w:rsidR="00A37FCE" w:rsidRPr="0080101B" w:rsidRDefault="00A37FCE" w:rsidP="00A37FCE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A37FCE" w14:paraId="650CD967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14B72" w14:textId="61DC0FAC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980C56">
              <w:t>TableRow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100F" w14:textId="52521D96" w:rsidR="00A37FCE" w:rsidRPr="0080101B" w:rsidRDefault="00A37FCE" w:rsidP="00A37FCE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980C56">
              <w:t>TableRow</w:t>
            </w:r>
            <w:proofErr w:type="spellEnd"/>
            <w:r w:rsidRPr="00980C56">
              <w:t xml:space="preserve"> </w:t>
            </w:r>
            <w:r w:rsidRPr="006A5A2E">
              <w:t>컴포넌트</w:t>
            </w:r>
          </w:p>
        </w:tc>
      </w:tr>
      <w:tr w:rsidR="00A37FCE" w14:paraId="6A7B2F0F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28F9" w14:textId="1E25AB11" w:rsidR="00A37FCE" w:rsidRPr="0080101B" w:rsidRDefault="00A37FCE" w:rsidP="00A37FCE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A927" w14:textId="26206001" w:rsidR="00A37FCE" w:rsidRPr="0080101B" w:rsidRDefault="00A37FCE" w:rsidP="00A37FCE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A37FCE" w14:paraId="45E4CFBA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2FE3" w14:textId="4DAC9B07" w:rsidR="00A37FCE" w:rsidRPr="0080101B" w:rsidRDefault="00A37FCE" w:rsidP="00A37FCE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Timestamp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DE59" w14:textId="71C43082" w:rsidR="00A37FCE" w:rsidRPr="0080101B" w:rsidRDefault="00A37FCE" w:rsidP="00A37FCE">
            <w:pPr>
              <w:ind w:left="0"/>
              <w:jc w:val="center"/>
            </w:pPr>
            <w:r>
              <w:rPr>
                <w:rFonts w:hint="eastAsia"/>
              </w:rPr>
              <w:t xml:space="preserve">시간대를 표시하기 위한 </w:t>
            </w:r>
            <w:r>
              <w:t xml:space="preserve">Timestamp </w:t>
            </w:r>
            <w:r w:rsidRPr="00D46E77">
              <w:t>컴포넌트</w:t>
            </w:r>
          </w:p>
        </w:tc>
      </w:tr>
      <w:tr w:rsidR="00A37FCE" w14:paraId="7598D918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1F2C6" w14:textId="4288EE00" w:rsidR="00A37FCE" w:rsidRPr="0080101B" w:rsidRDefault="00A37FCE" w:rsidP="00A37FCE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B9ED3" w14:textId="1A1F5935" w:rsidR="00A37FCE" w:rsidRPr="0080101B" w:rsidRDefault="00A37FCE" w:rsidP="00A37FCE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</w:tbl>
    <w:p w14:paraId="7CE8D871" w14:textId="01EBCF7B" w:rsidR="00F566C9" w:rsidRDefault="00F566C9">
      <w:pPr>
        <w:spacing w:after="240" w:line="252" w:lineRule="auto"/>
        <w:ind w:left="0" w:right="0"/>
      </w:pPr>
      <w:r>
        <w:br w:type="page"/>
      </w:r>
    </w:p>
    <w:p w14:paraId="78932419" w14:textId="77777777" w:rsidR="00367031" w:rsidRDefault="00167F2C" w:rsidP="00A37FCE">
      <w:pPr>
        <w:rPr>
          <w:b/>
          <w:bCs/>
          <w:kern w:val="0"/>
          <w14:ligatures w14:val="none"/>
        </w:rPr>
      </w:pPr>
      <w:r w:rsidRPr="00582478">
        <w:rPr>
          <w:b/>
          <w:bCs/>
          <w:kern w:val="0"/>
          <w14:ligatures w14:val="none"/>
        </w:rPr>
        <w:lastRenderedPageBreak/>
        <w:drawing>
          <wp:inline distT="0" distB="0" distL="0" distR="0" wp14:anchorId="21C53B5C" wp14:editId="21ADE80A">
            <wp:extent cx="5615209" cy="1601932"/>
            <wp:effectExtent l="19050" t="19050" r="24130" b="177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3013"/>
                    <a:stretch/>
                  </pic:blipFill>
                  <pic:spPr bwMode="auto">
                    <a:xfrm>
                      <a:off x="0" y="0"/>
                      <a:ext cx="5616000" cy="1602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FDA0" w14:textId="7B6F5169" w:rsidR="00A37FCE" w:rsidRPr="00582478" w:rsidRDefault="00A37FCE" w:rsidP="00A37FCE">
      <w:pPr>
        <w:rPr>
          <w:b/>
          <w:bCs/>
          <w:kern w:val="0"/>
          <w14:ligatures w14:val="none"/>
        </w:rPr>
      </w:pPr>
      <w:r w:rsidRPr="00980C56">
        <w:rPr>
          <w:b/>
          <w:bCs/>
          <w:kern w:val="0"/>
          <w14:ligatures w14:val="none"/>
        </w:rPr>
        <w:t xml:space="preserve">: 컴포넌트가 </w:t>
      </w:r>
      <w:proofErr w:type="spellStart"/>
      <w:r w:rsidRPr="00980C56">
        <w:rPr>
          <w:b/>
          <w:bCs/>
          <w:kern w:val="0"/>
          <w14:ligatures w14:val="none"/>
        </w:rPr>
        <w:t>렌더링될</w:t>
      </w:r>
      <w:proofErr w:type="spellEnd"/>
      <w:r w:rsidRPr="00980C56">
        <w:rPr>
          <w:b/>
          <w:bCs/>
          <w:kern w:val="0"/>
          <w14:ligatures w14:val="none"/>
        </w:rPr>
        <w:t xml:space="preserve"> 때와 num이 변경될 때마다 실행되는 효과를 정</w:t>
      </w:r>
      <w:r w:rsidRPr="00980C56">
        <w:rPr>
          <w:rFonts w:hint="eastAsia"/>
          <w:b/>
          <w:bCs/>
          <w:kern w:val="0"/>
          <w14:ligatures w14:val="none"/>
        </w:rPr>
        <w:t>의</w:t>
      </w:r>
    </w:p>
    <w:p w14:paraId="19303359" w14:textId="534E92E1" w:rsidR="00A37FCE" w:rsidRDefault="00A37FCE" w:rsidP="00167F2C">
      <w:pPr>
        <w:spacing w:after="0"/>
      </w:pPr>
      <w:r w:rsidRPr="00980C56">
        <w:t>- num이 변경될 때마다 새로운 포스트 데이터를 가져오기 위해 API로 요청</w:t>
      </w:r>
    </w:p>
    <w:p w14:paraId="08659CC8" w14:textId="3D3C4C5E" w:rsidR="00F566C9" w:rsidRDefault="00F566C9" w:rsidP="00167F2C">
      <w:pPr>
        <w:spacing w:after="0"/>
      </w:pPr>
    </w:p>
    <w:p w14:paraId="4D4A9654" w14:textId="77777777" w:rsidR="00F566C9" w:rsidRDefault="00F566C9" w:rsidP="00167F2C">
      <w:pPr>
        <w:spacing w:after="0"/>
        <w:rPr>
          <w:rFonts w:hint="eastAsia"/>
        </w:rPr>
      </w:pPr>
    </w:p>
    <w:p w14:paraId="100BAD56" w14:textId="098C0218" w:rsidR="00167F2C" w:rsidRDefault="00167F2C" w:rsidP="000A5A2B">
      <w:pPr>
        <w:rPr>
          <w:b/>
          <w:bCs/>
          <w:kern w:val="0"/>
          <w14:ligatures w14:val="none"/>
        </w:rPr>
      </w:pPr>
      <w:r w:rsidRPr="00582478">
        <w:rPr>
          <w:b/>
          <w:bCs/>
          <w:kern w:val="0"/>
          <w14:ligatures w14:val="none"/>
        </w:rPr>
        <w:drawing>
          <wp:inline distT="0" distB="0" distL="0" distR="0" wp14:anchorId="5B3904C6" wp14:editId="7091346C">
            <wp:extent cx="5616000" cy="926043"/>
            <wp:effectExtent l="19050" t="19050" r="22860" b="266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92604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48CE3D9" w14:textId="2BC3C28F" w:rsidR="00004DDF" w:rsidRPr="00582478" w:rsidRDefault="00A37FCE" w:rsidP="000A5A2B">
      <w:pPr>
        <w:rPr>
          <w:b/>
          <w:bCs/>
          <w:kern w:val="0"/>
          <w14:ligatures w14:val="none"/>
        </w:rPr>
      </w:pPr>
      <w:r>
        <w:rPr>
          <w:rFonts w:hint="eastAsia"/>
          <w:b/>
          <w:bCs/>
          <w:kern w:val="0"/>
          <w14:ligatures w14:val="none"/>
        </w:rPr>
        <w:t>:</w:t>
      </w:r>
      <w:r w:rsidRPr="00A37FCE">
        <w:rPr>
          <w:b/>
          <w:bCs/>
          <w:kern w:val="0"/>
          <w14:ligatures w14:val="none"/>
        </w:rPr>
        <w:t xml:space="preserve"> input 요소의 값이 변경될 때 호출되</w:t>
      </w:r>
      <w:r>
        <w:rPr>
          <w:rFonts w:hint="eastAsia"/>
          <w:b/>
          <w:bCs/>
          <w:kern w:val="0"/>
          <w14:ligatures w14:val="none"/>
        </w:rPr>
        <w:t>며,</w:t>
      </w:r>
      <w:r>
        <w:rPr>
          <w:b/>
          <w:bCs/>
          <w:kern w:val="0"/>
          <w14:ligatures w14:val="none"/>
        </w:rPr>
        <w:t xml:space="preserve"> </w:t>
      </w:r>
      <w:r>
        <w:rPr>
          <w:rFonts w:hint="eastAsia"/>
          <w:b/>
          <w:bCs/>
          <w:kern w:val="0"/>
          <w14:ligatures w14:val="none"/>
        </w:rPr>
        <w:t>변</w:t>
      </w:r>
      <w:r w:rsidRPr="00A37FCE">
        <w:rPr>
          <w:b/>
          <w:bCs/>
          <w:kern w:val="0"/>
          <w14:ligatures w14:val="none"/>
        </w:rPr>
        <w:t>경된 값을 상태에 반영</w:t>
      </w:r>
      <w:r>
        <w:rPr>
          <w:rFonts w:hint="eastAsia"/>
          <w:b/>
          <w:bCs/>
          <w:kern w:val="0"/>
          <w14:ligatures w14:val="none"/>
        </w:rPr>
        <w:t>하는 함수</w:t>
      </w:r>
    </w:p>
    <w:p w14:paraId="229B32BF" w14:textId="77777777" w:rsidR="00004DDF" w:rsidRDefault="00004DDF" w:rsidP="00004DDF">
      <w:pPr>
        <w:spacing w:after="0"/>
      </w:pPr>
      <w:r w:rsidRPr="00004DDF">
        <w:t xml:space="preserve">- </w:t>
      </w:r>
      <w:proofErr w:type="spellStart"/>
      <w:proofErr w:type="gramStart"/>
      <w:r w:rsidR="00A37FCE" w:rsidRPr="00004DDF">
        <w:t>e.target</w:t>
      </w:r>
      <w:proofErr w:type="spellEnd"/>
      <w:proofErr w:type="gramEnd"/>
      <w:r w:rsidR="00A37FCE" w:rsidRPr="00004DDF">
        <w:t>을 통해 변경된 input 요소의 이름(name)과 값(value)을 추출</w:t>
      </w:r>
    </w:p>
    <w:p w14:paraId="79E10152" w14:textId="767B59B9" w:rsidR="00F566C9" w:rsidRDefault="00004DDF" w:rsidP="00004DDF">
      <w:pPr>
        <w:spacing w:after="0"/>
      </w:pPr>
      <w:r>
        <w:t xml:space="preserve">- </w:t>
      </w:r>
      <w:proofErr w:type="spellStart"/>
      <w:r w:rsidR="00A37FCE" w:rsidRPr="00004DDF">
        <w:t>setPostData</w:t>
      </w:r>
      <w:proofErr w:type="spellEnd"/>
      <w:r w:rsidR="00A37FCE" w:rsidRPr="00004DDF">
        <w:t>를 사용</w:t>
      </w:r>
      <w:r>
        <w:rPr>
          <w:rFonts w:hint="eastAsia"/>
        </w:rPr>
        <w:t>해</w:t>
      </w:r>
      <w:r w:rsidR="00A37FCE" w:rsidRPr="00004DDF">
        <w:t xml:space="preserve"> 상태 업데이트</w:t>
      </w:r>
    </w:p>
    <w:p w14:paraId="752E07BD" w14:textId="77777777" w:rsidR="00F566C9" w:rsidRDefault="00F566C9">
      <w:pPr>
        <w:spacing w:after="240" w:line="252" w:lineRule="auto"/>
        <w:ind w:left="0" w:right="0"/>
      </w:pPr>
      <w:r>
        <w:br w:type="page"/>
      </w:r>
    </w:p>
    <w:p w14:paraId="7FD57AF8" w14:textId="0D8A2015" w:rsidR="00004DDF" w:rsidRPr="00582478" w:rsidRDefault="00767AFE" w:rsidP="00582478">
      <w:pPr>
        <w:rPr>
          <w:rFonts w:hint="eastAsia"/>
          <w:b/>
          <w:bCs/>
          <w:kern w:val="0"/>
          <w14:ligatures w14:val="none"/>
        </w:rPr>
      </w:pPr>
      <w:r w:rsidRPr="00582478">
        <w:rPr>
          <w:b/>
          <w:bCs/>
          <w:kern w:val="0"/>
          <w14:ligatures w14:val="none"/>
        </w:rPr>
        <w:lastRenderedPageBreak/>
        <w:drawing>
          <wp:inline distT="0" distB="0" distL="0" distR="0" wp14:anchorId="06FD74FD" wp14:editId="11B61796">
            <wp:extent cx="5616000" cy="4669008"/>
            <wp:effectExtent l="19050" t="19050" r="22860" b="177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66900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BDEBEC9" w14:textId="77777777" w:rsidR="00004DDF" w:rsidRDefault="00004DDF" w:rsidP="00004DDF">
      <w:pPr>
        <w:rPr>
          <w:b/>
          <w:bCs/>
          <w:kern w:val="0"/>
          <w14:ligatures w14:val="none"/>
        </w:rPr>
      </w:pPr>
      <w:r w:rsidRPr="00004DDF">
        <w:rPr>
          <w:b/>
          <w:bCs/>
          <w:kern w:val="0"/>
          <w14:ligatures w14:val="none"/>
        </w:rPr>
        <w:t xml:space="preserve">: </w:t>
      </w:r>
      <w:r w:rsidRPr="00004DDF">
        <w:rPr>
          <w:b/>
          <w:bCs/>
          <w:kern w:val="0"/>
          <w14:ligatures w14:val="none"/>
        </w:rPr>
        <w:t xml:space="preserve">게시글을 업데이트하는 </w:t>
      </w:r>
      <w:r>
        <w:rPr>
          <w:rFonts w:hint="eastAsia"/>
          <w:b/>
          <w:bCs/>
          <w:kern w:val="0"/>
          <w14:ligatures w14:val="none"/>
        </w:rPr>
        <w:t>함수</w:t>
      </w:r>
    </w:p>
    <w:p w14:paraId="0C803FAF" w14:textId="77777777" w:rsidR="00004DDF" w:rsidRDefault="00004DDF" w:rsidP="00004DDF">
      <w:pPr>
        <w:spacing w:after="0"/>
      </w:pPr>
      <w:r w:rsidRPr="00004DDF">
        <w:t xml:space="preserve">- </w:t>
      </w:r>
      <w:proofErr w:type="spellStart"/>
      <w:r w:rsidRPr="00004DDF">
        <w:t>postData</w:t>
      </w:r>
      <w:proofErr w:type="spellEnd"/>
      <w:r w:rsidRPr="00004DDF">
        <w:t xml:space="preserve"> 객체에서 title과 content를 가져와 </w:t>
      </w:r>
      <w:proofErr w:type="spellStart"/>
      <w:r w:rsidRPr="00004DDF">
        <w:t>newData</w:t>
      </w:r>
      <w:proofErr w:type="spellEnd"/>
      <w:r w:rsidRPr="00004DDF">
        <w:t xml:space="preserve"> 객체에 저장</w:t>
      </w:r>
    </w:p>
    <w:p w14:paraId="5C5F57F7" w14:textId="77777777" w:rsidR="00004DDF" w:rsidRDefault="00004DDF" w:rsidP="00004DDF">
      <w:pPr>
        <w:spacing w:after="0"/>
      </w:pPr>
      <w:r w:rsidRPr="00004DDF">
        <w:t>-</w:t>
      </w:r>
      <w:r>
        <w:t xml:space="preserve"> </w:t>
      </w:r>
      <w:r w:rsidRPr="00004DDF">
        <w:t>입력된 데이터가 유효한지 확인</w:t>
      </w:r>
    </w:p>
    <w:p w14:paraId="4F60FBBD" w14:textId="77777777" w:rsidR="00004DDF" w:rsidRDefault="00004DDF" w:rsidP="00004DDF">
      <w:pPr>
        <w:spacing w:after="0"/>
      </w:pPr>
      <w:r w:rsidRPr="00004DDF">
        <w:t>-</w:t>
      </w:r>
      <w:r>
        <w:rPr>
          <w:rFonts w:hint="eastAsia"/>
        </w:rPr>
        <w:t xml:space="preserve"> </w:t>
      </w:r>
      <w:r w:rsidRPr="00004DDF">
        <w:t>유효성 검사를 통과한 경우, fetch 함수를 사용하여 서버로 PATCH 요청</w:t>
      </w:r>
    </w:p>
    <w:p w14:paraId="7C7F28D0" w14:textId="77777777" w:rsidR="00004DDF" w:rsidRDefault="00004DDF" w:rsidP="00004DDF">
      <w:pPr>
        <w:spacing w:after="0"/>
      </w:pPr>
      <w:r>
        <w:rPr>
          <w:rFonts w:hint="eastAsia"/>
        </w:rPr>
        <w:t>-</w:t>
      </w:r>
      <w:r>
        <w:t xml:space="preserve"> </w:t>
      </w:r>
      <w:r w:rsidRPr="00004DDF">
        <w:t>/</w:t>
      </w:r>
      <w:proofErr w:type="spellStart"/>
      <w:r w:rsidRPr="00004DDF">
        <w:t>api</w:t>
      </w:r>
      <w:proofErr w:type="spellEnd"/>
      <w:r w:rsidRPr="00004DDF">
        <w:t xml:space="preserve">/posts/${num} </w:t>
      </w:r>
      <w:proofErr w:type="spellStart"/>
      <w:r w:rsidRPr="00004DDF">
        <w:t>엔드포인트로</w:t>
      </w:r>
      <w:proofErr w:type="spellEnd"/>
      <w:r w:rsidRPr="00004DDF">
        <w:t xml:space="preserve"> 게시글 번호(num)를 포함하여</w:t>
      </w:r>
      <w:r>
        <w:rPr>
          <w:rFonts w:hint="eastAsia"/>
        </w:rPr>
        <w:t xml:space="preserve"> 요청</w:t>
      </w:r>
    </w:p>
    <w:p w14:paraId="6E929EC5" w14:textId="1E9225CB" w:rsidR="00004DDF" w:rsidRDefault="00004DDF" w:rsidP="00004DDF">
      <w:pPr>
        <w:spacing w:after="0"/>
      </w:pPr>
      <w:r>
        <w:t xml:space="preserve">- </w:t>
      </w:r>
      <w:r w:rsidRPr="00004DDF">
        <w:t>요청은 JSON 형식으로 데이터를 전송</w:t>
      </w:r>
    </w:p>
    <w:p w14:paraId="701712ED" w14:textId="77777777" w:rsidR="00004DDF" w:rsidRDefault="00004DDF" w:rsidP="00004DDF">
      <w:pPr>
        <w:spacing w:after="0"/>
      </w:pPr>
      <w:r>
        <w:rPr>
          <w:rFonts w:hint="eastAsia"/>
        </w:rPr>
        <w:t>-</w:t>
      </w:r>
      <w:r>
        <w:t xml:space="preserve"> </w:t>
      </w:r>
      <w:r w:rsidRPr="00004DDF">
        <w:t xml:space="preserve">서버로부터 응답을 받은 후, 응답이 정상이면 JSON 형식으로 데이터를 </w:t>
      </w:r>
      <w:r>
        <w:rPr>
          <w:rFonts w:hint="eastAsia"/>
        </w:rPr>
        <w:t>추출</w:t>
      </w:r>
    </w:p>
    <w:p w14:paraId="672A783A" w14:textId="77777777" w:rsidR="00004DDF" w:rsidRDefault="00004DDF" w:rsidP="00004DDF">
      <w:pPr>
        <w:spacing w:after="0"/>
      </w:pPr>
      <w:r>
        <w:t xml:space="preserve">- </w:t>
      </w:r>
      <w:r w:rsidRPr="00004DDF">
        <w:t>업데이트된 데이터를 상태에 설정</w:t>
      </w:r>
    </w:p>
    <w:p w14:paraId="35AA5A1F" w14:textId="77777777" w:rsidR="00004DDF" w:rsidRDefault="00004DDF" w:rsidP="00004DDF">
      <w:pPr>
        <w:spacing w:after="0"/>
      </w:pPr>
      <w:r>
        <w:t xml:space="preserve">- </w:t>
      </w:r>
      <w:r w:rsidRPr="00004DDF">
        <w:t>사용자에게 업데이트가 완료되었음을 알리는 메시지를 표시</w:t>
      </w:r>
    </w:p>
    <w:p w14:paraId="24025D39" w14:textId="77777777" w:rsidR="00004DDF" w:rsidRDefault="00004DDF" w:rsidP="00004DDF">
      <w:pPr>
        <w:spacing w:after="0"/>
      </w:pPr>
      <w:r>
        <w:t xml:space="preserve">- </w:t>
      </w:r>
      <w:proofErr w:type="spellStart"/>
      <w:r w:rsidRPr="00004DDF">
        <w:t>window.location.href</w:t>
      </w:r>
      <w:proofErr w:type="spellEnd"/>
      <w:r w:rsidRPr="00004DDF">
        <w:t>를 사용하여 페이지를 다시 렌더</w:t>
      </w:r>
      <w:r>
        <w:rPr>
          <w:rFonts w:hint="eastAsia"/>
        </w:rPr>
        <w:t>링</w:t>
      </w:r>
    </w:p>
    <w:p w14:paraId="58BCD62D" w14:textId="20AD81F0" w:rsidR="005D73D8" w:rsidRDefault="00004DDF" w:rsidP="00004DDF">
      <w:pPr>
        <w:spacing w:after="0"/>
      </w:pPr>
      <w:r>
        <w:rPr>
          <w:rFonts w:hint="eastAsia"/>
        </w:rPr>
        <w:t>-</w:t>
      </w:r>
      <w:r>
        <w:t xml:space="preserve"> </w:t>
      </w:r>
      <w:r w:rsidRPr="00004DDF">
        <w:t>업데이트된 게시글을 보여주는 페이지(/View/${</w:t>
      </w:r>
      <w:proofErr w:type="spellStart"/>
      <w:r w:rsidRPr="00004DDF">
        <w:t>postData.num</w:t>
      </w:r>
      <w:proofErr w:type="spellEnd"/>
      <w:r w:rsidRPr="00004DDF">
        <w:t>})로 이동</w:t>
      </w:r>
    </w:p>
    <w:p w14:paraId="3B5E948D" w14:textId="77777777" w:rsidR="005D73D8" w:rsidRDefault="005D73D8">
      <w:pPr>
        <w:spacing w:after="240" w:line="252" w:lineRule="auto"/>
        <w:ind w:left="0" w:right="0"/>
      </w:pPr>
      <w:r>
        <w:br w:type="page"/>
      </w:r>
    </w:p>
    <w:p w14:paraId="78FF6504" w14:textId="02EF767C" w:rsidR="009363DF" w:rsidRDefault="00503A7B" w:rsidP="005D73D8">
      <w:pPr>
        <w:rPr>
          <w:b/>
          <w:bCs/>
          <w:kern w:val="0"/>
          <w14:ligatures w14:val="none"/>
        </w:rPr>
      </w:pPr>
      <w:r w:rsidRPr="00582478">
        <w:rPr>
          <w:b/>
          <w:bCs/>
          <w:kern w:val="0"/>
          <w14:ligatures w14:val="none"/>
        </w:rPr>
        <w:lastRenderedPageBreak/>
        <w:drawing>
          <wp:inline distT="0" distB="0" distL="0" distR="0" wp14:anchorId="37A11FEE" wp14:editId="637ECCF3">
            <wp:extent cx="5616000" cy="4109025"/>
            <wp:effectExtent l="19050" t="19050" r="22860" b="2540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1090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2CBAAA5" w14:textId="1C22AACE" w:rsidR="005D73D8" w:rsidRPr="00B11ADC" w:rsidRDefault="005D73D8" w:rsidP="005D73D8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>:</w:t>
      </w:r>
      <w:r w:rsidRPr="00B11ADC">
        <w:rPr>
          <w:b/>
          <w:bCs/>
          <w:kern w:val="0"/>
          <w14:ligatures w14:val="none"/>
        </w:rPr>
        <w:t xml:space="preserve"> &lt;</w:t>
      </w:r>
      <w:proofErr w:type="spellStart"/>
      <w:r w:rsidRPr="00B11ADC">
        <w:rPr>
          <w:b/>
          <w:bCs/>
          <w:kern w:val="0"/>
          <w14:ligatures w14:val="none"/>
        </w:rPr>
        <w:t>TableHead</w:t>
      </w:r>
      <w:proofErr w:type="spellEnd"/>
      <w:proofErr w:type="gramStart"/>
      <w:r w:rsidRPr="00B11ADC">
        <w:rPr>
          <w:b/>
          <w:bCs/>
          <w:kern w:val="0"/>
          <w14:ligatures w14:val="none"/>
        </w:rPr>
        <w:t>&gt; :</w:t>
      </w:r>
      <w:proofErr w:type="gramEnd"/>
      <w:r w:rsidRPr="00B11ADC">
        <w:rPr>
          <w:b/>
          <w:bCs/>
          <w:kern w:val="0"/>
          <w14:ligatures w14:val="none"/>
        </w:rPr>
        <w:t xml:space="preserve"> 각각의 &lt;</w:t>
      </w:r>
      <w:proofErr w:type="spellStart"/>
      <w:r w:rsidRPr="00B11ADC">
        <w:rPr>
          <w:b/>
          <w:bCs/>
          <w:kern w:val="0"/>
          <w14:ligatures w14:val="none"/>
        </w:rPr>
        <w:t>TextField</w:t>
      </w:r>
      <w:proofErr w:type="spellEnd"/>
      <w:r w:rsidRPr="00B11ADC">
        <w:rPr>
          <w:b/>
          <w:bCs/>
          <w:kern w:val="0"/>
          <w14:ligatures w14:val="none"/>
        </w:rPr>
        <w:t>&gt;는 연번, 게시일, 작성자, 제목, 내용을 표시</w:t>
      </w:r>
    </w:p>
    <w:p w14:paraId="4331DC9E" w14:textId="77777777" w:rsidR="007F762C" w:rsidRDefault="005D73D8" w:rsidP="005D73D8">
      <w:pPr>
        <w:spacing w:after="0"/>
      </w:pPr>
      <w:r>
        <w:rPr>
          <w:rFonts w:hint="eastAsia"/>
        </w:rPr>
        <w:t>-</w:t>
      </w:r>
      <w:r>
        <w:t xml:space="preserve"> </w:t>
      </w:r>
      <w:r w:rsidRPr="005D73D8">
        <w:t>새로운 제목 및 내용</w:t>
      </w:r>
      <w:r w:rsidR="007F762C">
        <w:rPr>
          <w:rFonts w:hint="eastAsia"/>
        </w:rPr>
        <w:t>은</w:t>
      </w:r>
      <w:r w:rsidRPr="005D73D8">
        <w:t xml:space="preserve"> 게시글</w:t>
      </w:r>
      <w:r w:rsidR="007F762C">
        <w:rPr>
          <w:rFonts w:hint="eastAsia"/>
        </w:rPr>
        <w:t>을</w:t>
      </w:r>
      <w:r w:rsidRPr="005D73D8">
        <w:t xml:space="preserve"> 수정할 수 있는 </w:t>
      </w:r>
      <w:proofErr w:type="spellStart"/>
      <w:r w:rsidRPr="005D73D8">
        <w:t>TextField</w:t>
      </w:r>
      <w:proofErr w:type="spellEnd"/>
      <w:r w:rsidRPr="005D73D8">
        <w:t>로 렌더링</w:t>
      </w:r>
    </w:p>
    <w:p w14:paraId="3F4C5756" w14:textId="67910E35" w:rsidR="007F762C" w:rsidRDefault="007F762C" w:rsidP="005D73D8">
      <w:pPr>
        <w:spacing w:after="0"/>
      </w:pPr>
      <w:r>
        <w:t xml:space="preserve">- </w:t>
      </w:r>
      <w:r w:rsidR="005D73D8" w:rsidRPr="005D73D8">
        <w:t xml:space="preserve">값을 변경할 때마다 </w:t>
      </w:r>
      <w:proofErr w:type="spellStart"/>
      <w:r w:rsidR="005D73D8" w:rsidRPr="005D73D8">
        <w:t>onChange</w:t>
      </w:r>
      <w:proofErr w:type="spellEnd"/>
      <w:r w:rsidR="005D73D8" w:rsidRPr="005D73D8">
        <w:t xml:space="preserve"> 이벤트 </w:t>
      </w:r>
      <w:proofErr w:type="spellStart"/>
      <w:r w:rsidR="005D73D8" w:rsidRPr="005D73D8">
        <w:t>핸들러가</w:t>
      </w:r>
      <w:proofErr w:type="spellEnd"/>
      <w:r w:rsidR="005D73D8" w:rsidRPr="005D73D8">
        <w:t xml:space="preserve"> </w:t>
      </w:r>
      <w:proofErr w:type="spellStart"/>
      <w:r w:rsidRPr="005D73D8">
        <w:t>handleValueChange</w:t>
      </w:r>
      <w:proofErr w:type="spellEnd"/>
      <w:r w:rsidRPr="005D73D8">
        <w:t xml:space="preserve"> 함수</w:t>
      </w:r>
      <w:r>
        <w:rPr>
          <w:rFonts w:hint="eastAsia"/>
        </w:rPr>
        <w:t xml:space="preserve">를 </w:t>
      </w:r>
      <w:r w:rsidR="005D73D8" w:rsidRPr="005D73D8">
        <w:t>호출</w:t>
      </w:r>
    </w:p>
    <w:p w14:paraId="24BBEF1E" w14:textId="7B9333DC" w:rsidR="005D73D8" w:rsidRDefault="007F762C" w:rsidP="005D73D8">
      <w:pPr>
        <w:spacing w:after="0"/>
      </w:pPr>
      <w:r>
        <w:t>-</w:t>
      </w:r>
      <w:r w:rsidR="005D73D8" w:rsidRPr="005D73D8">
        <w:t xml:space="preserve"> 상태를 업데이트하여 사용자가 입력한 값을 반</w:t>
      </w:r>
      <w:r>
        <w:rPr>
          <w:rFonts w:hint="eastAsia"/>
        </w:rPr>
        <w:t>영</w:t>
      </w:r>
    </w:p>
    <w:p w14:paraId="0A310C32" w14:textId="77777777" w:rsidR="007F762C" w:rsidRDefault="007F762C" w:rsidP="007F762C">
      <w:pPr>
        <w:spacing w:after="0"/>
      </w:pPr>
      <w:r>
        <w:rPr>
          <w:rFonts w:hint="eastAsia"/>
        </w:rPr>
        <w:t>-</w:t>
      </w:r>
      <w:r>
        <w:t xml:space="preserve"> </w:t>
      </w:r>
      <w:r w:rsidR="005D73D8" w:rsidRPr="005D73D8">
        <w:t xml:space="preserve">수정완료 버튼을 클릭하면 </w:t>
      </w:r>
      <w:proofErr w:type="spellStart"/>
      <w:r w:rsidR="005D73D8" w:rsidRPr="005D73D8">
        <w:t>handleUpdate</w:t>
      </w:r>
      <w:proofErr w:type="spellEnd"/>
      <w:r w:rsidR="005D73D8" w:rsidRPr="005D73D8">
        <w:t xml:space="preserve"> 함수가 호출</w:t>
      </w:r>
    </w:p>
    <w:p w14:paraId="50BA7405" w14:textId="75E6AED4" w:rsidR="00D82498" w:rsidRDefault="007F762C" w:rsidP="007F762C">
      <w:pPr>
        <w:spacing w:after="0"/>
      </w:pPr>
      <w:r>
        <w:rPr>
          <w:rFonts w:hint="eastAsia"/>
        </w:rPr>
        <w:t>-</w:t>
      </w:r>
      <w:r>
        <w:t xml:space="preserve"> </w:t>
      </w:r>
      <w:r w:rsidR="005D73D8" w:rsidRPr="005D73D8">
        <w:t>수정된 데이터를 서버에 전송, 업데이트가 성공하면 사용자에게 알림</w:t>
      </w:r>
      <w:r>
        <w:rPr>
          <w:rFonts w:hint="eastAsia"/>
        </w:rPr>
        <w:t xml:space="preserve"> 표시</w:t>
      </w:r>
    </w:p>
    <w:p w14:paraId="2DCDED0F" w14:textId="77777777" w:rsidR="00D82498" w:rsidRDefault="00D82498">
      <w:pPr>
        <w:spacing w:after="240" w:line="252" w:lineRule="auto"/>
        <w:ind w:left="0" w:right="0"/>
      </w:pPr>
      <w:r>
        <w:br w:type="page"/>
      </w:r>
    </w:p>
    <w:p w14:paraId="662F6BEC" w14:textId="77777777" w:rsidR="00643D7D" w:rsidRDefault="00D82498" w:rsidP="00643D7D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EB91FC0" wp14:editId="79D4FE2B">
            <wp:extent cx="5616000" cy="2211308"/>
            <wp:effectExtent l="0" t="0" r="381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2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5281" w14:textId="5C160621" w:rsidR="00D82498" w:rsidRDefault="00643D7D" w:rsidP="00643D7D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9</w:t>
      </w:r>
      <w:r>
        <w:fldChar w:fldCharType="end"/>
      </w:r>
      <w:r>
        <w:t xml:space="preserve"> - </w:t>
      </w:r>
      <w:r>
        <w:rPr>
          <w:rFonts w:hint="eastAsia"/>
        </w:rPr>
        <w:t>수정 화면</w:t>
      </w:r>
    </w:p>
    <w:p w14:paraId="4BC320D1" w14:textId="77777777" w:rsidR="00643D7D" w:rsidRDefault="00643D7D" w:rsidP="007F762C">
      <w:pPr>
        <w:spacing w:after="0"/>
        <w:rPr>
          <w:rFonts w:hint="eastAsia"/>
        </w:rPr>
      </w:pPr>
    </w:p>
    <w:p w14:paraId="2E28B866" w14:textId="77777777" w:rsidR="00643D7D" w:rsidRDefault="00D82498" w:rsidP="00643D7D">
      <w:pPr>
        <w:keepNext/>
        <w:spacing w:after="0"/>
      </w:pPr>
      <w:r>
        <w:rPr>
          <w:noProof/>
        </w:rPr>
        <w:drawing>
          <wp:inline distT="0" distB="0" distL="0" distR="0" wp14:anchorId="273C538B" wp14:editId="07FDE071">
            <wp:extent cx="5616000" cy="2222507"/>
            <wp:effectExtent l="0" t="0" r="3810" b="63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729" w14:textId="77F5AB01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10</w:t>
      </w:r>
      <w:r>
        <w:fldChar w:fldCharType="end"/>
      </w:r>
      <w:r>
        <w:t xml:space="preserve"> - </w:t>
      </w:r>
      <w:r>
        <w:rPr>
          <w:rFonts w:hint="eastAsia"/>
        </w:rPr>
        <w:t>내</w:t>
      </w:r>
      <w:r w:rsidRPr="00033B65">
        <w:rPr>
          <w:rFonts w:hint="eastAsia"/>
        </w:rPr>
        <w:t>용을</w:t>
      </w:r>
      <w:r w:rsidRPr="00033B65">
        <w:t xml:space="preserve"> 수정한 후 수정완료 버튼 클릭</w:t>
      </w:r>
    </w:p>
    <w:p w14:paraId="2DA6A580" w14:textId="66EA1A05" w:rsidR="00D82498" w:rsidRDefault="00D82498" w:rsidP="007F762C">
      <w:pPr>
        <w:spacing w:after="0"/>
      </w:pPr>
    </w:p>
    <w:p w14:paraId="08E8AC3E" w14:textId="77777777" w:rsidR="00643D7D" w:rsidRDefault="00D82498" w:rsidP="00643D7D">
      <w:pPr>
        <w:keepNext/>
        <w:spacing w:after="0"/>
      </w:pPr>
      <w:r>
        <w:rPr>
          <w:noProof/>
        </w:rPr>
        <w:drawing>
          <wp:inline distT="0" distB="0" distL="0" distR="0" wp14:anchorId="3E4AD374" wp14:editId="77290D21">
            <wp:extent cx="5616000" cy="1676214"/>
            <wp:effectExtent l="0" t="0" r="3810" b="63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A4D" w14:textId="1F1F3E02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11</w:t>
      </w:r>
      <w:r>
        <w:fldChar w:fldCharType="end"/>
      </w:r>
      <w:r>
        <w:t xml:space="preserve"> - </w:t>
      </w:r>
      <w:r>
        <w:rPr>
          <w:rFonts w:hint="eastAsia"/>
        </w:rPr>
        <w:t>수정이 완료되면 상세 페이지로 자동 이동</w:t>
      </w:r>
    </w:p>
    <w:p w14:paraId="09512079" w14:textId="77777777" w:rsidR="00D82498" w:rsidRDefault="00D82498" w:rsidP="007F762C">
      <w:pPr>
        <w:spacing w:after="0"/>
        <w:rPr>
          <w:rFonts w:hint="eastAsia"/>
        </w:rPr>
      </w:pPr>
    </w:p>
    <w:p w14:paraId="7DFA00D5" w14:textId="77777777" w:rsidR="00643D7D" w:rsidRDefault="00D82498" w:rsidP="00643D7D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A8C099F" wp14:editId="208984C4">
            <wp:extent cx="5616000" cy="2220019"/>
            <wp:effectExtent l="0" t="0" r="3810" b="889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2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8622" w14:textId="3287479D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수정 시에도 동일한 유효성 검사</w:t>
      </w:r>
    </w:p>
    <w:p w14:paraId="3EA9E10E" w14:textId="3A6C276F" w:rsidR="00D82498" w:rsidRDefault="00D82498" w:rsidP="007F762C">
      <w:pPr>
        <w:spacing w:after="0"/>
      </w:pPr>
    </w:p>
    <w:p w14:paraId="2AFBFCF9" w14:textId="77777777" w:rsidR="00643D7D" w:rsidRDefault="00D82498" w:rsidP="00643D7D">
      <w:pPr>
        <w:keepNext/>
        <w:spacing w:after="0"/>
      </w:pPr>
      <w:r>
        <w:rPr>
          <w:noProof/>
        </w:rPr>
        <w:drawing>
          <wp:inline distT="0" distB="0" distL="0" distR="0" wp14:anchorId="4B8E1392" wp14:editId="4C5EC17C">
            <wp:extent cx="5616000" cy="1529374"/>
            <wp:effectExtent l="0" t="0" r="381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5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927B" w14:textId="6DC8D3AC" w:rsidR="00D82498" w:rsidRPr="00004DDF" w:rsidRDefault="00643D7D" w:rsidP="00643D7D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수정이 완료되고 난 후 리스트 화면</w:t>
      </w:r>
    </w:p>
    <w:p w14:paraId="5630B25F" w14:textId="4E5A149F" w:rsidR="00810D27" w:rsidRPr="00810D27" w:rsidRDefault="00810D27" w:rsidP="00810D27">
      <w:pPr>
        <w:spacing w:after="240" w:line="252" w:lineRule="auto"/>
        <w:ind w:left="0" w:right="0"/>
      </w:pPr>
      <w:r>
        <w:br w:type="page"/>
      </w:r>
    </w:p>
    <w:p w14:paraId="3C45476C" w14:textId="59771B4E" w:rsidR="00D82498" w:rsidRDefault="00D82498" w:rsidP="00D82498">
      <w:pPr>
        <w:pStyle w:val="51"/>
        <w:rPr>
          <w:rFonts w:hint="eastAsia"/>
        </w:rPr>
      </w:pPr>
      <w:r>
        <w:rPr>
          <w:rFonts w:hint="eastAsia"/>
        </w:rPr>
        <w:lastRenderedPageBreak/>
        <w:t>D</w:t>
      </w:r>
      <w:r>
        <w:t>elete.js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D82498" w14:paraId="6388946C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E0A9" w14:textId="77777777" w:rsidR="00D82498" w:rsidRDefault="00D82498" w:rsidP="00040E88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498D9" w14:textId="77777777" w:rsidR="00D82498" w:rsidRDefault="00D82498" w:rsidP="00040E88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D82498" w14:paraId="5A6126E0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2DA0A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36D34" w14:textId="77777777" w:rsidR="00D82498" w:rsidRPr="0080101B" w:rsidRDefault="00D82498" w:rsidP="00040E88">
            <w:pPr>
              <w:ind w:left="0"/>
              <w:jc w:val="center"/>
            </w:pPr>
            <w:r w:rsidRPr="007170A2">
              <w:t>React 라이브러리</w:t>
            </w:r>
            <w:r>
              <w:t xml:space="preserve">의 </w:t>
            </w:r>
            <w:r w:rsidRPr="002E1A99">
              <w:t>React 객체</w:t>
            </w:r>
            <w:r w:rsidRPr="007170A2">
              <w:t>와 React 컴포넌트 클래스</w:t>
            </w:r>
          </w:p>
        </w:tc>
      </w:tr>
      <w:tr w:rsidR="00D82498" w14:paraId="4982FA69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480C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-ui/core/TableRo</w:t>
            </w:r>
            <w:r>
              <w:t>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1EB0B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TableRow</w:t>
            </w:r>
            <w:proofErr w:type="spellEnd"/>
            <w:r w:rsidRPr="00D46E77">
              <w:rPr>
                <w:rFonts w:hint="eastAsia"/>
              </w:rPr>
              <w:t xml:space="preserve"> </w:t>
            </w:r>
            <w:r w:rsidRPr="00D46E77">
              <w:t>컴포넌트</w:t>
            </w:r>
          </w:p>
        </w:tc>
      </w:tr>
      <w:tr w:rsidR="00D82498" w14:paraId="73E81065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59D3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-ui/core/TableCell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8AA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</w:t>
            </w:r>
            <w:r>
              <w:t>Cell</w:t>
            </w:r>
            <w:proofErr w:type="spellEnd"/>
            <w:r w:rsidRPr="00D46E77">
              <w:rPr>
                <w:rFonts w:hint="eastAsia"/>
              </w:rPr>
              <w:t xml:space="preserve"> </w:t>
            </w:r>
            <w:r w:rsidRPr="00D46E77">
              <w:t>컴포넌트</w:t>
            </w:r>
          </w:p>
        </w:tc>
      </w:tr>
      <w:tr w:rsidR="00D82498" w14:paraId="69ADC3DA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ED33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Timestamp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D96C4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 xml:space="preserve">시간대를 표시하기 위한 </w:t>
            </w:r>
            <w:r>
              <w:t xml:space="preserve">Timestamp </w:t>
            </w:r>
            <w:r w:rsidRPr="00D46E77">
              <w:t>컴포넌트</w:t>
            </w:r>
          </w:p>
        </w:tc>
      </w:tr>
      <w:tr w:rsidR="00D82498" w14:paraId="339CF97D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F7C8E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1ED1" w14:textId="77777777" w:rsidR="00D82498" w:rsidRPr="0080101B" w:rsidRDefault="00D82498" w:rsidP="00040E88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  <w:tr w:rsidR="00D82498" w14:paraId="37CF6EE2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C07C8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3AB1" w14:textId="77777777" w:rsidR="00D82498" w:rsidRPr="0080101B" w:rsidRDefault="00D82498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D82498" w14:paraId="3B77C08A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D9657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D50F5" w14:textId="77777777" w:rsidR="00D82498" w:rsidRPr="0080101B" w:rsidRDefault="00D82498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D82498" w14:paraId="76D97984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23995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05F6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D82498" w14:paraId="541DA4A2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7C447" w14:textId="77777777" w:rsidR="00D82498" w:rsidRPr="0080101B" w:rsidRDefault="00D82498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18D10" w14:textId="77777777" w:rsidR="00D82498" w:rsidRPr="0080101B" w:rsidRDefault="00D82498" w:rsidP="00040E88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D82498" w14:paraId="3330C9AB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C494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>L</w:t>
            </w:r>
            <w:r>
              <w:t xml:space="preserve">ink from </w:t>
            </w: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208E" w14:textId="77777777" w:rsidR="00D82498" w:rsidRPr="0080101B" w:rsidRDefault="00D82498" w:rsidP="00040E88">
            <w:pPr>
              <w:ind w:left="0"/>
              <w:jc w:val="center"/>
            </w:pPr>
            <w:r w:rsidRPr="00D46E77">
              <w:t>React Router 라이브러리에서 제공하는 Link 컴포넌트</w:t>
            </w:r>
          </w:p>
        </w:tc>
      </w:tr>
      <w:tr w:rsidR="00D82498" w14:paraId="60DFA11B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760A" w14:textId="77777777" w:rsidR="00D82498" w:rsidRPr="0080101B" w:rsidRDefault="00D82498" w:rsidP="00040E88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Pagination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646D" w14:textId="77777777" w:rsidR="00D82498" w:rsidRPr="0080101B" w:rsidRDefault="00D82498" w:rsidP="00040E88">
            <w:pPr>
              <w:ind w:left="0"/>
              <w:jc w:val="center"/>
            </w:pPr>
            <w:r>
              <w:rPr>
                <w:rFonts w:hint="eastAsia"/>
              </w:rPr>
              <w:t xml:space="preserve">페이지를 구현하기 위한 </w:t>
            </w:r>
            <w:r>
              <w:t xml:space="preserve">Pagination </w:t>
            </w:r>
            <w:r w:rsidRPr="00D46E77">
              <w:t>컴포넌트</w:t>
            </w:r>
          </w:p>
        </w:tc>
      </w:tr>
    </w:tbl>
    <w:p w14:paraId="7E347E25" w14:textId="77777777" w:rsidR="00D82498" w:rsidRDefault="00D82498" w:rsidP="00D82498"/>
    <w:p w14:paraId="3ED83C84" w14:textId="77777777" w:rsidR="00D82498" w:rsidRDefault="00D82498" w:rsidP="00D82498">
      <w:pPr>
        <w:rPr>
          <w:rFonts w:hint="eastAsia"/>
        </w:rPr>
      </w:pPr>
    </w:p>
    <w:p w14:paraId="08965D29" w14:textId="77777777" w:rsidR="00D82498" w:rsidRDefault="00D82498" w:rsidP="00D82498">
      <w:pPr>
        <w:spacing w:after="240" w:line="252" w:lineRule="auto"/>
        <w:ind w:left="0" w:right="0"/>
      </w:pPr>
      <w:r>
        <w:rPr>
          <w:noProof/>
        </w:rPr>
        <w:drawing>
          <wp:inline distT="0" distB="0" distL="0" distR="0" wp14:anchorId="7B52A974" wp14:editId="2D3BAE3E">
            <wp:extent cx="5616000" cy="1382534"/>
            <wp:effectExtent l="19050" t="19050" r="22860" b="273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38253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80B322" w14:textId="77777777" w:rsidR="00D82498" w:rsidRDefault="00D82498" w:rsidP="00D82498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659857F6" wp14:editId="20737799">
            <wp:extent cx="5616000" cy="2258595"/>
            <wp:effectExtent l="19050" t="19050" r="22860" b="279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2585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364CC88" w14:textId="77777777" w:rsidR="00D82498" w:rsidRPr="00B85FF1" w:rsidRDefault="00D82498" w:rsidP="00D82498">
      <w:pPr>
        <w:rPr>
          <w:b/>
          <w:bCs/>
          <w:kern w:val="0"/>
          <w14:ligatures w14:val="none"/>
        </w:rPr>
      </w:pPr>
      <w:r w:rsidRPr="00B85FF1">
        <w:rPr>
          <w:b/>
          <w:bCs/>
          <w:kern w:val="0"/>
          <w14:ligatures w14:val="none"/>
        </w:rPr>
        <w:t>: React 클래스 컴포넌트에서 삭제된 게시물을 가져오는 메서</w:t>
      </w:r>
      <w:r w:rsidRPr="00B85FF1">
        <w:rPr>
          <w:rFonts w:hint="eastAsia"/>
          <w:b/>
          <w:bCs/>
          <w:kern w:val="0"/>
          <w14:ligatures w14:val="none"/>
        </w:rPr>
        <w:t>드</w:t>
      </w:r>
    </w:p>
    <w:p w14:paraId="2D076B8D" w14:textId="77777777" w:rsidR="00D82498" w:rsidRPr="00B85FF1" w:rsidRDefault="00D82498" w:rsidP="00D82498">
      <w:pPr>
        <w:spacing w:after="0"/>
        <w:rPr>
          <w:rFonts w:hint="eastAsia"/>
        </w:rPr>
      </w:pPr>
      <w:r>
        <w:t xml:space="preserve">- </w:t>
      </w:r>
      <w:r w:rsidRPr="00B85FF1">
        <w:t>클라이언트 측에서 /</w:t>
      </w:r>
      <w:proofErr w:type="spellStart"/>
      <w:r w:rsidRPr="00B85FF1">
        <w:t>api</w:t>
      </w:r>
      <w:proofErr w:type="spellEnd"/>
      <w:r w:rsidRPr="00B85FF1">
        <w:t xml:space="preserve">/delete </w:t>
      </w:r>
      <w:proofErr w:type="spellStart"/>
      <w:r w:rsidRPr="00B85FF1">
        <w:t>엔드포인트로</w:t>
      </w:r>
      <w:proofErr w:type="spellEnd"/>
      <w:r w:rsidRPr="00B85FF1">
        <w:t xml:space="preserve"> GET 요청</w:t>
      </w:r>
    </w:p>
    <w:p w14:paraId="10B5DA84" w14:textId="77777777" w:rsidR="00D82498" w:rsidRDefault="00D82498" w:rsidP="00D82498">
      <w:pPr>
        <w:spacing w:after="0"/>
      </w:pPr>
      <w:r>
        <w:t>-</w:t>
      </w:r>
      <w:r w:rsidRPr="00B85FF1">
        <w:t xml:space="preserve"> 서버로부터 받은 응답을 JSON 형식으로 파싱</w:t>
      </w:r>
    </w:p>
    <w:p w14:paraId="2B8CA8B6" w14:textId="77777777" w:rsidR="00D82498" w:rsidRDefault="00D82498" w:rsidP="00D82498">
      <w:pPr>
        <w:spacing w:after="0"/>
      </w:pPr>
      <w:r>
        <w:rPr>
          <w:rFonts w:hint="eastAsia"/>
        </w:rPr>
        <w:t>-</w:t>
      </w:r>
      <w:r>
        <w:t xml:space="preserve"> </w:t>
      </w:r>
      <w:proofErr w:type="spellStart"/>
      <w:r w:rsidRPr="00B85FF1">
        <w:t>파싱된</w:t>
      </w:r>
      <w:proofErr w:type="spellEnd"/>
      <w:r w:rsidRPr="00B85FF1">
        <w:t xml:space="preserve"> 데이터를 사용하여 컴포넌트 상태 업데이트</w:t>
      </w:r>
    </w:p>
    <w:p w14:paraId="4E310EC8" w14:textId="139723E0" w:rsidR="00D82498" w:rsidRDefault="00D82498" w:rsidP="00D82498">
      <w:pPr>
        <w:spacing w:after="0"/>
      </w:pPr>
      <w:r>
        <w:t xml:space="preserve">- </w:t>
      </w:r>
      <w:proofErr w:type="spellStart"/>
      <w:r w:rsidRPr="00B85FF1">
        <w:t>setState</w:t>
      </w:r>
      <w:proofErr w:type="spellEnd"/>
      <w:r w:rsidRPr="00B85FF1">
        <w:t xml:space="preserve"> 메서드를 사용하여 삭제된 게시</w:t>
      </w:r>
      <w:r w:rsidR="00CC6F56">
        <w:rPr>
          <w:rFonts w:hint="eastAsia"/>
        </w:rPr>
        <w:t>글</w:t>
      </w:r>
      <w:r w:rsidRPr="00B85FF1">
        <w:t>의 데이터 저장</w:t>
      </w:r>
    </w:p>
    <w:p w14:paraId="4B10DF21" w14:textId="493DD11D" w:rsidR="00D82498" w:rsidRPr="00B85FF1" w:rsidRDefault="00D82498" w:rsidP="00D82498">
      <w:pPr>
        <w:spacing w:after="0"/>
        <w:rPr>
          <w:rFonts w:hint="eastAsia"/>
        </w:rPr>
      </w:pPr>
      <w:r>
        <w:t xml:space="preserve">- </w:t>
      </w:r>
      <w:r w:rsidRPr="00B85FF1">
        <w:t>UI에</w:t>
      </w:r>
      <w:r w:rsidR="00CC6F56">
        <w:rPr>
          <w:rFonts w:hint="eastAsia"/>
        </w:rPr>
        <w:t xml:space="preserve"> </w:t>
      </w:r>
      <w:r w:rsidRPr="00B85FF1">
        <w:t>삭제된 게시</w:t>
      </w:r>
      <w:r w:rsidR="00CC6F56">
        <w:rPr>
          <w:rFonts w:hint="eastAsia"/>
        </w:rPr>
        <w:t>글</w:t>
      </w:r>
      <w:r w:rsidRPr="00B85FF1">
        <w:t xml:space="preserve"> 표시</w:t>
      </w:r>
    </w:p>
    <w:p w14:paraId="614CD1F9" w14:textId="77777777" w:rsidR="00D82498" w:rsidRDefault="00D82498" w:rsidP="00D82498"/>
    <w:p w14:paraId="5B202741" w14:textId="77777777" w:rsidR="00D82498" w:rsidRDefault="00D82498" w:rsidP="00D82498">
      <w:pPr>
        <w:rPr>
          <w:rFonts w:hint="eastAsia"/>
        </w:rPr>
      </w:pPr>
    </w:p>
    <w:p w14:paraId="7B8ED4BB" w14:textId="77777777" w:rsidR="00D82498" w:rsidRDefault="00D82498" w:rsidP="00D82498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08BFEC65" wp14:editId="45DCA0EE">
            <wp:extent cx="5616000" cy="708066"/>
            <wp:effectExtent l="19050" t="19050" r="22860" b="158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70806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1840E42" w14:textId="77777777" w:rsidR="00D82498" w:rsidRPr="00B21EC1" w:rsidRDefault="00D82498" w:rsidP="00D82498">
      <w:pPr>
        <w:rPr>
          <w:rFonts w:hint="eastAsia"/>
          <w:b/>
          <w:bCs/>
          <w:kern w:val="0"/>
          <w14:ligatures w14:val="none"/>
        </w:rPr>
      </w:pPr>
      <w:r>
        <w:rPr>
          <w:rFonts w:hint="eastAsia"/>
          <w:b/>
          <w:bCs/>
          <w:kern w:val="0"/>
          <w14:ligatures w14:val="none"/>
        </w:rPr>
        <w:t>:</w:t>
      </w:r>
      <w:r>
        <w:rPr>
          <w:b/>
          <w:bCs/>
          <w:kern w:val="0"/>
          <w14:ligatures w14:val="none"/>
        </w:rPr>
        <w:t xml:space="preserve"> </w:t>
      </w:r>
      <w:r w:rsidRPr="00B21EC1">
        <w:rPr>
          <w:b/>
          <w:bCs/>
          <w:kern w:val="0"/>
          <w14:ligatures w14:val="none"/>
        </w:rPr>
        <w:t xml:space="preserve">페이지 변경을 </w:t>
      </w:r>
      <w:r w:rsidRPr="00B21EC1">
        <w:rPr>
          <w:rFonts w:hint="eastAsia"/>
          <w:b/>
          <w:bCs/>
          <w:kern w:val="0"/>
          <w14:ligatures w14:val="none"/>
        </w:rPr>
        <w:t>처리하는 메서드</w:t>
      </w:r>
    </w:p>
    <w:p w14:paraId="3223CB6D" w14:textId="77777777" w:rsidR="00D82498" w:rsidRDefault="00D82498" w:rsidP="00D82498">
      <w:pPr>
        <w:spacing w:after="240" w:line="252" w:lineRule="auto"/>
        <w:ind w:left="0" w:right="0"/>
      </w:pPr>
      <w:r>
        <w:br w:type="page"/>
      </w:r>
    </w:p>
    <w:p w14:paraId="223FD916" w14:textId="77777777" w:rsidR="00D82498" w:rsidRDefault="00D82498" w:rsidP="00D82498">
      <w:r>
        <w:rPr>
          <w:noProof/>
        </w:rPr>
        <w:lastRenderedPageBreak/>
        <w:drawing>
          <wp:inline distT="0" distB="0" distL="0" distR="0" wp14:anchorId="3C1693D1" wp14:editId="49318C19">
            <wp:extent cx="5616000" cy="1272404"/>
            <wp:effectExtent l="19050" t="19050" r="22860" b="2349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27240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677D539" w14:textId="269ED904" w:rsidR="00D82498" w:rsidRDefault="00A766EF" w:rsidP="00D82498">
      <w:pPr>
        <w:rPr>
          <w:rFonts w:hint="eastAsia"/>
        </w:rPr>
      </w:pPr>
      <w:r>
        <w:rPr>
          <w:noProof/>
        </w:rPr>
        <w:drawing>
          <wp:inline distT="0" distB="0" distL="0" distR="0" wp14:anchorId="36F8259A" wp14:editId="5A553DFC">
            <wp:extent cx="5616000" cy="4315597"/>
            <wp:effectExtent l="19050" t="19050" r="22860" b="279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31559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E3B8FF9" w14:textId="77777777" w:rsidR="00D82498" w:rsidRDefault="00D82498" w:rsidP="00D82498">
      <w:pPr>
        <w:rPr>
          <w:b/>
          <w:bCs/>
          <w:kern w:val="0"/>
          <w14:ligatures w14:val="none"/>
        </w:rPr>
      </w:pPr>
      <w:r w:rsidRPr="00B21EC1">
        <w:rPr>
          <w:b/>
          <w:bCs/>
          <w:kern w:val="0"/>
          <w14:ligatures w14:val="none"/>
        </w:rPr>
        <w:t>: 삭제된 게시물을 표시하기 위한 U</w:t>
      </w:r>
      <w:r w:rsidRPr="00B21EC1">
        <w:rPr>
          <w:rFonts w:hint="eastAsia"/>
          <w:b/>
          <w:bCs/>
          <w:kern w:val="0"/>
          <w14:ligatures w14:val="none"/>
        </w:rPr>
        <w:t>I</w:t>
      </w:r>
      <w:r w:rsidRPr="00B21EC1">
        <w:rPr>
          <w:b/>
          <w:bCs/>
          <w:kern w:val="0"/>
          <w14:ligatures w14:val="none"/>
        </w:rPr>
        <w:t xml:space="preserve"> 렌더링</w:t>
      </w:r>
    </w:p>
    <w:p w14:paraId="0E0F1A01" w14:textId="6E661DF3" w:rsidR="00D82498" w:rsidRDefault="00D82498" w:rsidP="00D82498">
      <w:pPr>
        <w:spacing w:after="0"/>
      </w:pPr>
      <w:r w:rsidRPr="00DA055B">
        <w:rPr>
          <w:rFonts w:hint="eastAsia"/>
        </w:rPr>
        <w:t>-</w:t>
      </w:r>
      <w:r w:rsidRPr="00DA055B">
        <w:t xml:space="preserve"> </w:t>
      </w:r>
      <w:r w:rsidRPr="00DA055B">
        <w:rPr>
          <w:rFonts w:hint="eastAsia"/>
        </w:rPr>
        <w:t xml:space="preserve">핵심 기능과 메서드는 </w:t>
      </w:r>
      <w:r w:rsidRPr="00DA055B">
        <w:t>List.js</w:t>
      </w:r>
      <w:r w:rsidR="00536DB1">
        <w:rPr>
          <w:rFonts w:hint="eastAsia"/>
        </w:rPr>
        <w:t xml:space="preserve">의 </w:t>
      </w:r>
      <w:r w:rsidR="00536DB1">
        <w:t>return()</w:t>
      </w:r>
      <w:r w:rsidR="00536DB1">
        <w:rPr>
          <w:rFonts w:hint="eastAsia"/>
        </w:rPr>
        <w:t>과</w:t>
      </w:r>
      <w:r w:rsidRPr="00DA055B"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746543F8" w14:textId="77777777" w:rsidR="00D82498" w:rsidRDefault="00D82498" w:rsidP="00D82498">
      <w:pPr>
        <w:spacing w:after="240" w:line="252" w:lineRule="auto"/>
        <w:ind w:left="0" w:right="0"/>
      </w:pPr>
      <w:r>
        <w:br w:type="page"/>
      </w:r>
    </w:p>
    <w:p w14:paraId="7D119E81" w14:textId="77777777" w:rsidR="00643D7D" w:rsidRDefault="00D82498" w:rsidP="00643D7D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0D25763" wp14:editId="112DE180">
            <wp:extent cx="5616000" cy="1696124"/>
            <wp:effectExtent l="0" t="0" r="381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765B" w14:textId="65DBD504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14</w:t>
      </w:r>
      <w:r>
        <w:fldChar w:fldCharType="end"/>
      </w:r>
      <w:r>
        <w:t xml:space="preserve"> - </w:t>
      </w:r>
      <w:r>
        <w:rPr>
          <w:rFonts w:hint="eastAsia"/>
        </w:rPr>
        <w:t>삭제 시 비밀번호 입력</w:t>
      </w:r>
    </w:p>
    <w:p w14:paraId="55915C66" w14:textId="3177CE76" w:rsidR="00D82498" w:rsidRDefault="00D82498" w:rsidP="00D82498">
      <w:pPr>
        <w:spacing w:after="0"/>
      </w:pPr>
    </w:p>
    <w:p w14:paraId="3C170F3A" w14:textId="77777777" w:rsidR="00643D7D" w:rsidRDefault="00D82498" w:rsidP="00643D7D">
      <w:pPr>
        <w:keepNext/>
        <w:spacing w:after="0"/>
      </w:pPr>
      <w:r>
        <w:rPr>
          <w:noProof/>
        </w:rPr>
        <w:drawing>
          <wp:inline distT="0" distB="0" distL="0" distR="0" wp14:anchorId="2609D652" wp14:editId="4B38CF80">
            <wp:extent cx="5616000" cy="1696746"/>
            <wp:effectExtent l="0" t="0" r="381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533E" w14:textId="7DC0FDF7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15</w:t>
      </w:r>
      <w:r>
        <w:fldChar w:fldCharType="end"/>
      </w:r>
      <w:r>
        <w:t xml:space="preserve"> - </w:t>
      </w:r>
      <w:r>
        <w:rPr>
          <w:rFonts w:hint="eastAsia"/>
        </w:rPr>
        <w:t>비밀번호가 올바르지 않을 시</w:t>
      </w:r>
    </w:p>
    <w:p w14:paraId="66ADF081" w14:textId="113FE1B6" w:rsidR="00D82498" w:rsidRDefault="00D82498" w:rsidP="00D82498">
      <w:pPr>
        <w:spacing w:after="0"/>
      </w:pPr>
    </w:p>
    <w:p w14:paraId="5BEB2628" w14:textId="77777777" w:rsidR="00643D7D" w:rsidRDefault="00D82498" w:rsidP="00643D7D">
      <w:pPr>
        <w:keepNext/>
        <w:spacing w:after="0"/>
      </w:pPr>
      <w:r>
        <w:rPr>
          <w:noProof/>
        </w:rPr>
        <w:drawing>
          <wp:inline distT="0" distB="0" distL="0" distR="0" wp14:anchorId="395348CB" wp14:editId="5C265B6E">
            <wp:extent cx="5616000" cy="1681191"/>
            <wp:effectExtent l="0" t="0" r="381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AAAE" w14:textId="4485F653" w:rsidR="00D82498" w:rsidRDefault="00643D7D" w:rsidP="00643D7D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7D07D8">
        <w:rPr>
          <w:noProof/>
        </w:rPr>
        <w:t>16</w:t>
      </w:r>
      <w:r>
        <w:fldChar w:fldCharType="end"/>
      </w:r>
      <w:r>
        <w:t xml:space="preserve"> - </w:t>
      </w:r>
      <w:r>
        <w:rPr>
          <w:rFonts w:hint="eastAsia"/>
        </w:rPr>
        <w:t>비밀번호가 일치하여 삭제 완료</w:t>
      </w:r>
    </w:p>
    <w:p w14:paraId="7C6FC133" w14:textId="2DA53026" w:rsidR="001604B6" w:rsidRDefault="001604B6" w:rsidP="00D82498">
      <w:pPr>
        <w:spacing w:after="0"/>
      </w:pPr>
    </w:p>
    <w:p w14:paraId="28D972A3" w14:textId="77777777" w:rsidR="007D07D8" w:rsidRDefault="001604B6" w:rsidP="007D07D8">
      <w:pPr>
        <w:keepNext/>
        <w:spacing w:after="0"/>
      </w:pPr>
      <w:r>
        <w:rPr>
          <w:noProof/>
        </w:rPr>
        <w:drawing>
          <wp:inline distT="0" distB="0" distL="0" distR="0" wp14:anchorId="3621471E" wp14:editId="05F345AC">
            <wp:extent cx="5616000" cy="1425466"/>
            <wp:effectExtent l="0" t="0" r="3810" b="381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4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32E" w14:textId="42BFB612" w:rsidR="00D82498" w:rsidRDefault="007D07D8" w:rsidP="007D07D8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</w:t>
      </w:r>
      <w:r>
        <w:rPr>
          <w:rFonts w:hint="eastAsia"/>
        </w:rPr>
        <w:t>삭제 후 삭제 게시글 보관 테이블로 이동</w:t>
      </w:r>
      <w:r w:rsidR="00D82498">
        <w:br w:type="page"/>
      </w:r>
    </w:p>
    <w:p w14:paraId="744AE475" w14:textId="6314B85A" w:rsidR="00810D27" w:rsidRDefault="00810D27" w:rsidP="00810D27">
      <w:pPr>
        <w:pStyle w:val="51"/>
      </w:pPr>
      <w:r>
        <w:rPr>
          <w:rFonts w:hint="eastAsia"/>
        </w:rPr>
        <w:lastRenderedPageBreak/>
        <w:t>D</w:t>
      </w:r>
      <w:r>
        <w:t>eleteView.js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327526" w14:paraId="77182CA2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554E" w14:textId="77777777" w:rsidR="00327526" w:rsidRDefault="00327526" w:rsidP="00040E88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65A04" w14:textId="77777777" w:rsidR="00327526" w:rsidRDefault="00327526" w:rsidP="00040E88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327526" w14:paraId="0AD04204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333E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BBD0C" w14:textId="77777777" w:rsidR="00327526" w:rsidRPr="0080101B" w:rsidRDefault="00327526" w:rsidP="00040E88">
            <w:pPr>
              <w:ind w:left="0"/>
              <w:jc w:val="center"/>
            </w:pPr>
            <w:r w:rsidRPr="002E1A99">
              <w:t>React 객체</w:t>
            </w:r>
            <w:r w:rsidRPr="007170A2">
              <w:t xml:space="preserve">와 </w:t>
            </w:r>
            <w:proofErr w:type="spellStart"/>
            <w:r w:rsidRPr="00980C56">
              <w:t>useEffect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함수,</w:t>
            </w:r>
            <w:r>
              <w:t xml:space="preserve"> </w:t>
            </w:r>
            <w:proofErr w:type="spellStart"/>
            <w:r w:rsidRPr="00980C56">
              <w:t>useState</w:t>
            </w:r>
            <w:proofErr w:type="spellEnd"/>
            <w:r>
              <w:rPr>
                <w:rFonts w:hint="eastAsia"/>
              </w:rPr>
              <w:t xml:space="preserve"> 함수</w:t>
            </w:r>
          </w:p>
        </w:tc>
      </w:tr>
      <w:tr w:rsidR="00327526" w14:paraId="30B07BFC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13FF5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react-router-</w:t>
            </w:r>
            <w:proofErr w:type="spellStart"/>
            <w:r w:rsidRPr="0080101B">
              <w:t>dom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F9629" w14:textId="77777777" w:rsidR="00327526" w:rsidRPr="0080101B" w:rsidRDefault="00327526" w:rsidP="00040E88">
            <w:pPr>
              <w:ind w:left="0"/>
              <w:jc w:val="center"/>
            </w:pPr>
            <w:r w:rsidRPr="00D46E77">
              <w:t>React Router 라이브러리에서 제공하는 Link 컴포넌트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 w:rsidRPr="00980C56">
              <w:t>useParams</w:t>
            </w:r>
            <w:proofErr w:type="spellEnd"/>
            <w:r w:rsidRPr="00980C56">
              <w:t xml:space="preserve"> </w:t>
            </w:r>
            <w:r w:rsidRPr="00980C56">
              <w:rPr>
                <w:rFonts w:hint="eastAsia"/>
              </w:rPr>
              <w:t>훅</w:t>
            </w:r>
          </w:p>
        </w:tc>
      </w:tr>
      <w:tr w:rsidR="00327526" w14:paraId="290B6952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14B42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8B3E36">
              <w:t>TextField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2594" w14:textId="77777777" w:rsidR="00327526" w:rsidRPr="0080101B" w:rsidRDefault="00327526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B3E36">
              <w:t>TextField</w:t>
            </w:r>
            <w:proofErr w:type="spellEnd"/>
            <w:r w:rsidRPr="008B3E36"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327526" w14:paraId="2490C544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43E5D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980C56">
              <w:t>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4BE1" w14:textId="77777777" w:rsidR="00327526" w:rsidRPr="0080101B" w:rsidRDefault="00327526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980C56">
              <w:t xml:space="preserve">Button </w:t>
            </w:r>
            <w:r w:rsidRPr="00D46E77">
              <w:t>컴포넌트</w:t>
            </w:r>
          </w:p>
        </w:tc>
      </w:tr>
      <w:tr w:rsidR="00327526" w14:paraId="17ED9FE0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82F7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-ui/core/Paper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1F96" w14:textId="77777777" w:rsidR="00327526" w:rsidRPr="0080101B" w:rsidRDefault="00327526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Paper</w:t>
            </w:r>
            <w:r w:rsidRPr="00D46E77">
              <w:t xml:space="preserve"> 컴포넌트</w:t>
            </w:r>
          </w:p>
        </w:tc>
      </w:tr>
      <w:tr w:rsidR="00327526" w14:paraId="095CB945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1AE3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2705" w14:textId="77777777" w:rsidR="00327526" w:rsidRPr="0080101B" w:rsidRDefault="00327526" w:rsidP="00040E88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Table</w:t>
            </w:r>
            <w:r w:rsidRPr="00D46E77">
              <w:t xml:space="preserve"> 컴포넌트</w:t>
            </w:r>
          </w:p>
        </w:tc>
      </w:tr>
      <w:tr w:rsidR="00327526" w14:paraId="7FC8B40F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C465C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-ui/core/TableHead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1D66" w14:textId="77777777" w:rsidR="00327526" w:rsidRPr="0080101B" w:rsidRDefault="00327526" w:rsidP="00040E88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0101B">
              <w:t>TableHead</w:t>
            </w:r>
            <w:proofErr w:type="spellEnd"/>
            <w:r>
              <w:t xml:space="preserve"> </w:t>
            </w:r>
            <w:r w:rsidRPr="00D46E77">
              <w:rPr>
                <w:rFonts w:hint="eastAsia"/>
              </w:rPr>
              <w:t>컴포넌트</w:t>
            </w:r>
          </w:p>
        </w:tc>
      </w:tr>
      <w:tr w:rsidR="00327526" w14:paraId="6CA3850B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93C4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</w:t>
            </w:r>
            <w:r w:rsidRPr="00980C56">
              <w:t>TableRow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1AAD4" w14:textId="77777777" w:rsidR="00327526" w:rsidRPr="0080101B" w:rsidRDefault="00327526" w:rsidP="00040E88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980C56">
              <w:t>TableRow</w:t>
            </w:r>
            <w:proofErr w:type="spellEnd"/>
            <w:r w:rsidRPr="00980C56">
              <w:t xml:space="preserve"> </w:t>
            </w:r>
            <w:r w:rsidRPr="006A5A2E">
              <w:t>컴포넌트</w:t>
            </w:r>
          </w:p>
        </w:tc>
      </w:tr>
      <w:tr w:rsidR="00327526" w14:paraId="47153D77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3E4EA" w14:textId="77777777" w:rsidR="00327526" w:rsidRPr="0080101B" w:rsidRDefault="00327526" w:rsidP="00040E88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-ui/core/TableBody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D0D4" w14:textId="77777777" w:rsidR="00327526" w:rsidRPr="0080101B" w:rsidRDefault="00327526" w:rsidP="00040E88">
            <w:pPr>
              <w:ind w:left="0"/>
              <w:jc w:val="center"/>
            </w:pPr>
            <w:r w:rsidRPr="006A5A2E">
              <w:t>Material-UI 라이브러리에서 제공하는</w:t>
            </w:r>
            <w:r w:rsidRPr="006A5A2E">
              <w:rPr>
                <w:rFonts w:hint="eastAsia"/>
              </w:rPr>
              <w:t xml:space="preserve"> </w:t>
            </w:r>
            <w:proofErr w:type="spellStart"/>
            <w:r w:rsidRPr="006A5A2E">
              <w:t>TableBody</w:t>
            </w:r>
            <w:proofErr w:type="spellEnd"/>
            <w:r w:rsidRPr="006A5A2E">
              <w:rPr>
                <w:rFonts w:hint="eastAsia"/>
              </w:rPr>
              <w:t xml:space="preserve"> </w:t>
            </w:r>
            <w:r w:rsidRPr="006A5A2E">
              <w:t>컴포넌트</w:t>
            </w:r>
          </w:p>
        </w:tc>
      </w:tr>
      <w:tr w:rsidR="00327526" w14:paraId="2BD4556B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E004" w14:textId="77777777" w:rsidR="00327526" w:rsidRPr="0080101B" w:rsidRDefault="00327526" w:rsidP="00040E88">
            <w:pPr>
              <w:ind w:left="0"/>
              <w:jc w:val="center"/>
            </w:pPr>
            <w:proofErr w:type="gramStart"/>
            <w:r w:rsidRPr="0080101B">
              <w:t>./</w:t>
            </w:r>
            <w:proofErr w:type="gramEnd"/>
            <w:r w:rsidRPr="0080101B">
              <w:t>Timestamp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5AE82" w14:textId="77777777" w:rsidR="00327526" w:rsidRPr="0080101B" w:rsidRDefault="00327526" w:rsidP="00040E88">
            <w:pPr>
              <w:ind w:left="0"/>
              <w:jc w:val="center"/>
            </w:pPr>
            <w:r>
              <w:rPr>
                <w:rFonts w:hint="eastAsia"/>
              </w:rPr>
              <w:t xml:space="preserve">시간대를 표시하기 위한 </w:t>
            </w:r>
            <w:r>
              <w:t xml:space="preserve">Timestamp </w:t>
            </w:r>
            <w:r w:rsidRPr="00D46E77">
              <w:t>컴포넌트</w:t>
            </w:r>
          </w:p>
        </w:tc>
      </w:tr>
      <w:tr w:rsidR="00327526" w14:paraId="6F8BE9C0" w14:textId="77777777" w:rsidTr="00040E88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DB973" w14:textId="77777777" w:rsidR="00327526" w:rsidRPr="0080101B" w:rsidRDefault="00327526" w:rsidP="00040E88">
            <w:pPr>
              <w:ind w:left="0"/>
              <w:jc w:val="center"/>
            </w:pPr>
            <w:proofErr w:type="gramStart"/>
            <w:r w:rsidRPr="006A5A2E">
              <w:t>./</w:t>
            </w:r>
            <w:proofErr w:type="spellStart"/>
            <w:proofErr w:type="gramEnd"/>
            <w:r w:rsidRPr="006A5A2E">
              <w:t>withStyles</w:t>
            </w:r>
            <w:proofErr w:type="spellEnd"/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02081" w14:textId="77777777" w:rsidR="00327526" w:rsidRPr="0080101B" w:rsidRDefault="00327526" w:rsidP="00040E88">
            <w:pPr>
              <w:ind w:left="0"/>
              <w:jc w:val="center"/>
            </w:pPr>
            <w:r w:rsidRPr="006A5A2E">
              <w:t>컴포넌트에 스타일을 적용하기</w:t>
            </w:r>
            <w:r w:rsidRPr="006A5A2E">
              <w:rPr>
                <w:rFonts w:hint="eastAsia"/>
              </w:rPr>
              <w:t xml:space="preserve"> 위한</w:t>
            </w:r>
            <w:proofErr w:type="spellStart"/>
            <w:r w:rsidRPr="006A5A2E">
              <w:t>withStyles</w:t>
            </w:r>
            <w:proofErr w:type="spellEnd"/>
            <w:r w:rsidRPr="006A5A2E">
              <w:t xml:space="preserve"> 함수</w:t>
            </w:r>
          </w:p>
        </w:tc>
      </w:tr>
    </w:tbl>
    <w:p w14:paraId="5B91F3DD" w14:textId="77777777" w:rsidR="00327526" w:rsidRDefault="00327526" w:rsidP="000A5A2B">
      <w:pPr>
        <w:rPr>
          <w:rFonts w:hint="eastAsia"/>
        </w:rPr>
      </w:pPr>
    </w:p>
    <w:p w14:paraId="5E27DD20" w14:textId="77777777" w:rsidR="00721334" w:rsidRDefault="00721334" w:rsidP="00327526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5D3B3AFA" wp14:editId="4A9B1FE4">
            <wp:extent cx="5616000" cy="1654437"/>
            <wp:effectExtent l="19050" t="19050" r="22860" b="222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5443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6B21CCB" w14:textId="54F53610" w:rsidR="00327526" w:rsidRDefault="00327526" w:rsidP="00327526">
      <w:pPr>
        <w:rPr>
          <w:rFonts w:ascii="Segoe UI" w:hAnsi="Segoe UI" w:cs="Segoe UI"/>
          <w:color w:val="ECECEC"/>
          <w:shd w:val="clear" w:color="auto" w:fill="212121"/>
        </w:rPr>
      </w:pPr>
      <w:r w:rsidRPr="00980C56">
        <w:rPr>
          <w:b/>
          <w:bCs/>
          <w:kern w:val="0"/>
          <w14:ligatures w14:val="none"/>
        </w:rPr>
        <w:t xml:space="preserve">: 컴포넌트가 </w:t>
      </w:r>
      <w:proofErr w:type="spellStart"/>
      <w:r w:rsidRPr="00980C56">
        <w:rPr>
          <w:b/>
          <w:bCs/>
          <w:kern w:val="0"/>
          <w14:ligatures w14:val="none"/>
        </w:rPr>
        <w:t>렌더링될</w:t>
      </w:r>
      <w:proofErr w:type="spellEnd"/>
      <w:r w:rsidRPr="00980C56">
        <w:rPr>
          <w:b/>
          <w:bCs/>
          <w:kern w:val="0"/>
          <w14:ligatures w14:val="none"/>
        </w:rPr>
        <w:t xml:space="preserve"> 때와 num이 변경될 때마다 실행되는 효과를 정</w:t>
      </w:r>
      <w:r w:rsidRPr="00980C56">
        <w:rPr>
          <w:rFonts w:hint="eastAsia"/>
          <w:b/>
          <w:bCs/>
          <w:kern w:val="0"/>
          <w14:ligatures w14:val="none"/>
        </w:rPr>
        <w:t>의</w:t>
      </w:r>
    </w:p>
    <w:p w14:paraId="5A077661" w14:textId="6219BF97" w:rsidR="003465FA" w:rsidRDefault="00327526" w:rsidP="00327526">
      <w:pPr>
        <w:spacing w:after="0"/>
      </w:pPr>
      <w:r w:rsidRPr="00980C56">
        <w:t>- num이 변경될 때마다 새로운 포스트 데이터를 가져오기 위해 API로 요청</w:t>
      </w:r>
    </w:p>
    <w:p w14:paraId="10D7E3B1" w14:textId="77777777" w:rsidR="003465FA" w:rsidRDefault="003465FA">
      <w:pPr>
        <w:spacing w:after="240" w:line="252" w:lineRule="auto"/>
        <w:ind w:left="0" w:right="0"/>
      </w:pPr>
      <w:r>
        <w:br w:type="page"/>
      </w:r>
    </w:p>
    <w:p w14:paraId="30E5D845" w14:textId="1757A670" w:rsidR="00721334" w:rsidRDefault="00721334" w:rsidP="003465FA">
      <w:pPr>
        <w:rPr>
          <w:b/>
          <w:bCs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1898E2AB" wp14:editId="3867B357">
            <wp:extent cx="5616000" cy="3092347"/>
            <wp:effectExtent l="19050" t="19050" r="22860" b="133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0923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5F424AB" w14:textId="3C234A4A" w:rsidR="003465FA" w:rsidRDefault="003465FA" w:rsidP="003465FA">
      <w:pPr>
        <w:rPr>
          <w:rFonts w:hint="eastAsia"/>
        </w:rPr>
      </w:pPr>
      <w:r>
        <w:rPr>
          <w:b/>
          <w:bCs/>
          <w:kern w:val="0"/>
          <w14:ligatures w14:val="none"/>
        </w:rPr>
        <w:t xml:space="preserve">: </w:t>
      </w:r>
      <w:r w:rsidRPr="003465FA">
        <w:rPr>
          <w:b/>
          <w:bCs/>
          <w:kern w:val="0"/>
          <w14:ligatures w14:val="none"/>
        </w:rPr>
        <w:t xml:space="preserve">게시글을 복원하는 </w:t>
      </w:r>
      <w:r>
        <w:rPr>
          <w:rFonts w:hint="eastAsia"/>
          <w:b/>
          <w:bCs/>
          <w:kern w:val="0"/>
          <w14:ligatures w14:val="none"/>
        </w:rPr>
        <w:t>함수</w:t>
      </w:r>
    </w:p>
    <w:p w14:paraId="418E7740" w14:textId="77777777" w:rsidR="003465FA" w:rsidRDefault="003465FA" w:rsidP="003465FA">
      <w:pPr>
        <w:spacing w:after="0"/>
      </w:pPr>
      <w:r>
        <w:rPr>
          <w:rFonts w:hint="eastAsia"/>
        </w:rPr>
        <w:t>-</w:t>
      </w:r>
      <w:r>
        <w:t xml:space="preserve"> </w:t>
      </w:r>
      <w:r w:rsidRPr="003465FA">
        <w:t xml:space="preserve">복원할 게시글의 </w:t>
      </w:r>
      <w:proofErr w:type="spellStart"/>
      <w:r w:rsidRPr="003465FA">
        <w:t>엔드포인트</w:t>
      </w:r>
      <w:proofErr w:type="spellEnd"/>
      <w:r w:rsidRPr="003465FA">
        <w:t xml:space="preserve"> URL 생성</w:t>
      </w:r>
    </w:p>
    <w:p w14:paraId="25B92A60" w14:textId="266BD1CB" w:rsidR="003465FA" w:rsidRPr="003465FA" w:rsidRDefault="003465FA" w:rsidP="003465FA">
      <w:pPr>
        <w:spacing w:after="0"/>
      </w:pPr>
      <w:r>
        <w:rPr>
          <w:rFonts w:hint="eastAsia"/>
        </w:rPr>
        <w:t>-</w:t>
      </w:r>
      <w:r>
        <w:t xml:space="preserve"> </w:t>
      </w:r>
      <w:r w:rsidRPr="003465FA">
        <w:t>num을 사용하여 복원할 게시글의 번호 포함</w:t>
      </w:r>
    </w:p>
    <w:p w14:paraId="4B9B5FEB" w14:textId="29BD8429" w:rsidR="003465FA" w:rsidRPr="003465FA" w:rsidRDefault="003465FA" w:rsidP="003465FA">
      <w:pPr>
        <w:spacing w:after="0"/>
        <w:rPr>
          <w:rFonts w:hint="eastAsia"/>
        </w:rPr>
      </w:pPr>
      <w:r>
        <w:t xml:space="preserve">- </w:t>
      </w:r>
      <w:r w:rsidRPr="003465FA">
        <w:t>생성된 URL로 DELETE 요청</w:t>
      </w:r>
      <w:r>
        <w:rPr>
          <w:rFonts w:hint="eastAsia"/>
        </w:rPr>
        <w:t xml:space="preserve">하여 </w:t>
      </w:r>
      <w:r w:rsidRPr="003465FA">
        <w:t>해</w:t>
      </w:r>
      <w:r>
        <w:rPr>
          <w:rFonts w:hint="eastAsia"/>
        </w:rPr>
        <w:t>당</w:t>
      </w:r>
      <w:r w:rsidRPr="003465FA">
        <w:t xml:space="preserve"> 게시글 삭제</w:t>
      </w:r>
    </w:p>
    <w:p w14:paraId="71DB7F37" w14:textId="5037F712" w:rsidR="00070487" w:rsidRDefault="003465FA" w:rsidP="003465FA">
      <w:pPr>
        <w:spacing w:after="0"/>
        <w:rPr>
          <w:rFonts w:hint="eastAsia"/>
        </w:rPr>
      </w:pPr>
      <w:r>
        <w:t>-</w:t>
      </w:r>
      <w:r w:rsidRPr="003465FA">
        <w:t xml:space="preserve"> DELETE 요청에 대한 응답을 처리</w:t>
      </w:r>
      <w:r>
        <w:rPr>
          <w:rFonts w:hint="eastAsia"/>
        </w:rPr>
        <w:t>하여</w:t>
      </w:r>
      <w:r w:rsidRPr="003465FA">
        <w:t xml:space="preserve"> 응답이 성공적으로 이루어졌을 때 복원이 완료되었음을 알리는 알림 메시지 표시</w:t>
      </w:r>
    </w:p>
    <w:p w14:paraId="4565812F" w14:textId="78C935A5" w:rsidR="00721334" w:rsidRDefault="00070487" w:rsidP="00070487">
      <w:pPr>
        <w:spacing w:after="0"/>
      </w:pPr>
      <w:r>
        <w:t xml:space="preserve">- </w:t>
      </w:r>
      <w:proofErr w:type="spellStart"/>
      <w:r w:rsidR="003465FA" w:rsidRPr="003465FA">
        <w:t>window.location.href</w:t>
      </w:r>
      <w:proofErr w:type="spellEnd"/>
      <w:r w:rsidR="003465FA" w:rsidRPr="003465FA">
        <w:t>를 사용하여 삭제된 게시글 목록 페이지(/delete)로 이동</w:t>
      </w:r>
    </w:p>
    <w:p w14:paraId="5A1BED48" w14:textId="77777777" w:rsidR="00721334" w:rsidRDefault="00721334">
      <w:pPr>
        <w:spacing w:after="240" w:line="252" w:lineRule="auto"/>
        <w:ind w:left="0" w:right="0"/>
      </w:pPr>
      <w:r>
        <w:br w:type="page"/>
      </w:r>
    </w:p>
    <w:p w14:paraId="7027C2BD" w14:textId="4066C645" w:rsidR="00CC6F56" w:rsidRPr="00CC6F56" w:rsidRDefault="00721334" w:rsidP="00CC6F56">
      <w:pPr>
        <w:rPr>
          <w:rFonts w:hint="eastAsia"/>
          <w:b/>
          <w:bCs/>
          <w:kern w:val="0"/>
          <w14:ligatures w14:val="none"/>
        </w:rPr>
      </w:pPr>
      <w:r w:rsidRPr="00CC6F56">
        <w:rPr>
          <w:b/>
          <w:bCs/>
          <w:kern w:val="0"/>
          <w14:ligatures w14:val="none"/>
        </w:rPr>
        <w:lastRenderedPageBreak/>
        <w:drawing>
          <wp:inline distT="0" distB="0" distL="0" distR="0" wp14:anchorId="7C350CAB" wp14:editId="52855A87">
            <wp:extent cx="5616000" cy="4295064"/>
            <wp:effectExtent l="19050" t="19050" r="22860" b="1079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29506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3B8191E" w14:textId="7BACD088" w:rsidR="00721334" w:rsidRPr="00721334" w:rsidRDefault="00721334" w:rsidP="00721334">
      <w:pPr>
        <w:rPr>
          <w:b/>
          <w:bCs/>
          <w:kern w:val="0"/>
          <w14:ligatures w14:val="none"/>
        </w:rPr>
      </w:pPr>
      <w:r w:rsidRPr="00721334">
        <w:rPr>
          <w:b/>
          <w:bCs/>
          <w:kern w:val="0"/>
          <w14:ligatures w14:val="none"/>
        </w:rPr>
        <w:t xml:space="preserve">: </w:t>
      </w:r>
      <w:proofErr w:type="spellStart"/>
      <w:r w:rsidRPr="00721334">
        <w:rPr>
          <w:b/>
          <w:bCs/>
          <w:kern w:val="0"/>
          <w14:ligatures w14:val="none"/>
        </w:rPr>
        <w:t>DeleteView</w:t>
      </w:r>
      <w:proofErr w:type="spellEnd"/>
      <w:r w:rsidRPr="00721334">
        <w:rPr>
          <w:b/>
          <w:bCs/>
          <w:kern w:val="0"/>
          <w14:ligatures w14:val="none"/>
        </w:rPr>
        <w:t xml:space="preserve"> 컴포넌트에서 렌더링</w:t>
      </w:r>
    </w:p>
    <w:p w14:paraId="0B8A42BE" w14:textId="49985E9A" w:rsidR="00D82498" w:rsidRDefault="00721334" w:rsidP="00070487">
      <w:pPr>
        <w:spacing w:after="0"/>
      </w:pPr>
      <w:r w:rsidRPr="00721334">
        <w:rPr>
          <w:rFonts w:hint="eastAsia"/>
        </w:rPr>
        <w:t>-</w:t>
      </w:r>
      <w:r>
        <w:t xml:space="preserve"> </w:t>
      </w:r>
      <w:r>
        <w:rPr>
          <w:rFonts w:hint="eastAsia"/>
        </w:rPr>
        <w:t>핵심</w:t>
      </w:r>
      <w:r>
        <w:t xml:space="preserve"> </w:t>
      </w:r>
      <w:r w:rsidRPr="00721334">
        <w:rPr>
          <w:rFonts w:hint="eastAsia"/>
        </w:rPr>
        <w:t>기능</w:t>
      </w:r>
      <w:r>
        <w:rPr>
          <w:rFonts w:hint="eastAsia"/>
        </w:rPr>
        <w:t>과 메서드는</w:t>
      </w:r>
      <w:r w:rsidRPr="00721334">
        <w:rPr>
          <w:rFonts w:hint="eastAsia"/>
        </w:rPr>
        <w:t xml:space="preserve"> </w:t>
      </w:r>
      <w:r w:rsidRPr="00721334">
        <w:t>View</w:t>
      </w:r>
      <w:r w:rsidR="00536DB1">
        <w:t>.js</w:t>
      </w:r>
      <w:r w:rsidR="00536DB1">
        <w:rPr>
          <w:rFonts w:hint="eastAsia"/>
        </w:rPr>
        <w:t>의</w:t>
      </w:r>
      <w:r w:rsidR="00536DB1">
        <w:t xml:space="preserve"> return()</w:t>
      </w:r>
      <w:r w:rsidR="00536DB1">
        <w:rPr>
          <w:rFonts w:hint="eastAsia"/>
        </w:rPr>
        <w:t>과</w:t>
      </w:r>
      <w:r w:rsidRPr="00721334">
        <w:rPr>
          <w:rFonts w:hint="eastAsia"/>
        </w:rPr>
        <w:t xml:space="preserve"> 동일</w:t>
      </w:r>
    </w:p>
    <w:p w14:paraId="35AE8BED" w14:textId="77777777" w:rsidR="00D82498" w:rsidRDefault="00D82498">
      <w:pPr>
        <w:spacing w:after="240" w:line="252" w:lineRule="auto"/>
        <w:ind w:left="0" w:right="0"/>
      </w:pPr>
      <w:r>
        <w:br w:type="page"/>
      </w:r>
    </w:p>
    <w:p w14:paraId="67AD312F" w14:textId="77777777" w:rsidR="007D07D8" w:rsidRDefault="001604B6" w:rsidP="007D07D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D62FC85" wp14:editId="65462C15">
            <wp:extent cx="5616000" cy="1850430"/>
            <wp:effectExtent l="0" t="0" r="381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8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0E9" w14:textId="3F0549D7" w:rsidR="00721334" w:rsidRDefault="007D07D8" w:rsidP="007D07D8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</w:t>
      </w:r>
      <w:r>
        <w:rPr>
          <w:rFonts w:hint="eastAsia"/>
        </w:rPr>
        <w:t>삭제된 게시글의 상세 페이지 화면</w:t>
      </w:r>
    </w:p>
    <w:p w14:paraId="78EC5EC7" w14:textId="2CB693AB" w:rsidR="001604B6" w:rsidRDefault="001604B6" w:rsidP="00070487">
      <w:pPr>
        <w:spacing w:after="0"/>
      </w:pPr>
    </w:p>
    <w:p w14:paraId="40078481" w14:textId="77777777" w:rsidR="007D07D8" w:rsidRDefault="001604B6" w:rsidP="007D07D8">
      <w:pPr>
        <w:keepNext/>
        <w:spacing w:after="0"/>
      </w:pPr>
      <w:r>
        <w:rPr>
          <w:noProof/>
        </w:rPr>
        <w:drawing>
          <wp:inline distT="0" distB="0" distL="0" distR="0" wp14:anchorId="4D4E618D" wp14:editId="1D197825">
            <wp:extent cx="5616000" cy="1922606"/>
            <wp:effectExtent l="0" t="0" r="3810" b="190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9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E3A8" w14:textId="10B7C99D" w:rsidR="001604B6" w:rsidRDefault="007D07D8" w:rsidP="007D07D8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복원 버튼 클릭 시</w:t>
      </w:r>
    </w:p>
    <w:p w14:paraId="0E6BA00B" w14:textId="720E6FFE" w:rsidR="001604B6" w:rsidRDefault="001604B6" w:rsidP="00070487">
      <w:pPr>
        <w:spacing w:after="0"/>
      </w:pPr>
    </w:p>
    <w:p w14:paraId="6E39283D" w14:textId="77777777" w:rsidR="007D07D8" w:rsidRDefault="001604B6" w:rsidP="007D07D8">
      <w:pPr>
        <w:keepNext/>
        <w:spacing w:after="0"/>
      </w:pPr>
      <w:r>
        <w:rPr>
          <w:noProof/>
        </w:rPr>
        <w:drawing>
          <wp:inline distT="0" distB="0" distL="0" distR="0" wp14:anchorId="7356DEE7" wp14:editId="4C21180A">
            <wp:extent cx="5616000" cy="1547418"/>
            <wp:effectExtent l="0" t="0" r="381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38D" w14:textId="2F6F2450" w:rsidR="001604B6" w:rsidRDefault="007D07D8" w:rsidP="007D07D8">
      <w:pPr>
        <w:pStyle w:val="a6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복원이 완료된 리스트 화면</w:t>
      </w:r>
    </w:p>
    <w:p w14:paraId="59B0FD7B" w14:textId="069624A9" w:rsidR="00810D27" w:rsidRPr="00810D27" w:rsidRDefault="00810D27" w:rsidP="00810D27">
      <w:pPr>
        <w:spacing w:after="240" w:line="252" w:lineRule="auto"/>
        <w:ind w:left="0" w:right="0"/>
      </w:pPr>
      <w:r>
        <w:br w:type="page"/>
      </w:r>
    </w:p>
    <w:p w14:paraId="0292D15A" w14:textId="1AD722E1" w:rsidR="00810D27" w:rsidRDefault="00810D27" w:rsidP="00810D27">
      <w:pPr>
        <w:pStyle w:val="51"/>
      </w:pPr>
      <w:r>
        <w:rPr>
          <w:rFonts w:hint="eastAsia"/>
        </w:rPr>
        <w:lastRenderedPageBreak/>
        <w:t>P</w:t>
      </w:r>
      <w:r>
        <w:t>agination.js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0A5A2B" w14:paraId="12D5D917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DAC3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23205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0A5A2B" w14:paraId="07EEE7E0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5F0B8" w14:textId="77777777" w:rsidR="000A5A2B" w:rsidRPr="0080101B" w:rsidRDefault="000A5A2B" w:rsidP="004511E4">
            <w:pPr>
              <w:ind w:left="0"/>
              <w:jc w:val="center"/>
            </w:pPr>
            <w:r w:rsidRPr="0080101B">
              <w:t>react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8082" w14:textId="77777777" w:rsidR="000A5A2B" w:rsidRPr="0080101B" w:rsidRDefault="000A5A2B" w:rsidP="004511E4">
            <w:pPr>
              <w:ind w:left="0"/>
              <w:jc w:val="center"/>
            </w:pPr>
            <w:r>
              <w:rPr>
                <w:rFonts w:hint="eastAsia"/>
              </w:rPr>
              <w:t xml:space="preserve">컨트롤 시프트 </w:t>
            </w:r>
            <w:r>
              <w:t>C, V</w:t>
            </w:r>
          </w:p>
        </w:tc>
      </w:tr>
      <w:tr w:rsidR="00DA055B" w14:paraId="39224FD4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3E62" w14:textId="67275DC2" w:rsidR="00DA055B" w:rsidRPr="0080101B" w:rsidRDefault="00DA055B" w:rsidP="00DA055B">
            <w:pPr>
              <w:ind w:left="0"/>
              <w:jc w:val="center"/>
            </w:pPr>
            <w:r w:rsidRPr="0080101B">
              <w:t>@</w:t>
            </w:r>
            <w:proofErr w:type="gramStart"/>
            <w:r w:rsidRPr="0080101B">
              <w:t>material</w:t>
            </w:r>
            <w:proofErr w:type="gramEnd"/>
            <w:r w:rsidRPr="0080101B">
              <w:t>-ui/core/Button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36C7" w14:textId="24C14105" w:rsidR="00DA055B" w:rsidRPr="0080101B" w:rsidRDefault="00DA055B" w:rsidP="00DA055B">
            <w:pPr>
              <w:ind w:left="0"/>
              <w:jc w:val="center"/>
            </w:pPr>
            <w:r w:rsidRPr="00D46E77">
              <w:t xml:space="preserve">Material-UI 라이브러리에서 제공하는 </w:t>
            </w:r>
            <w:r w:rsidRPr="0080101B">
              <w:t>Button</w:t>
            </w:r>
            <w:r w:rsidRPr="00D46E77">
              <w:t xml:space="preserve"> 컴포넌트</w:t>
            </w:r>
          </w:p>
        </w:tc>
      </w:tr>
    </w:tbl>
    <w:p w14:paraId="4B282CCA" w14:textId="24657E22" w:rsidR="000A5A2B" w:rsidRDefault="000A5A2B" w:rsidP="000A5A2B"/>
    <w:p w14:paraId="64A497BF" w14:textId="70FF82E5" w:rsidR="00721334" w:rsidRDefault="00721334" w:rsidP="000A5A2B">
      <w:pPr>
        <w:rPr>
          <w:rFonts w:hint="eastAsia"/>
        </w:rPr>
      </w:pPr>
      <w:r>
        <w:rPr>
          <w:noProof/>
        </w:rPr>
        <w:drawing>
          <wp:inline distT="0" distB="0" distL="0" distR="0" wp14:anchorId="154D8E18" wp14:editId="5A4F0163">
            <wp:extent cx="5616000" cy="3564598"/>
            <wp:effectExtent l="19050" t="19050" r="22860" b="171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56459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CCC2D0B" w14:textId="1F3FFE55" w:rsidR="00DA055B" w:rsidRPr="00DA055B" w:rsidRDefault="00DA055B" w:rsidP="00DA055B">
      <w:pPr>
        <w:rPr>
          <w:b/>
          <w:bCs/>
          <w:kern w:val="0"/>
          <w14:ligatures w14:val="none"/>
        </w:rPr>
      </w:pPr>
      <w:r>
        <w:rPr>
          <w:rFonts w:hint="eastAsia"/>
          <w:b/>
          <w:bCs/>
          <w:kern w:val="0"/>
          <w14:ligatures w14:val="none"/>
        </w:rPr>
        <w:t>:</w:t>
      </w:r>
      <w:r>
        <w:rPr>
          <w:b/>
          <w:bCs/>
          <w:kern w:val="0"/>
          <w14:ligatures w14:val="none"/>
        </w:rPr>
        <w:t xml:space="preserve"> </w:t>
      </w:r>
      <w:proofErr w:type="spellStart"/>
      <w:r w:rsidRPr="00DA055B">
        <w:rPr>
          <w:b/>
          <w:bCs/>
          <w:kern w:val="0"/>
          <w14:ligatures w14:val="none"/>
        </w:rPr>
        <w:t>페이지네이션을</w:t>
      </w:r>
      <w:proofErr w:type="spellEnd"/>
      <w:r w:rsidRPr="00DA055B">
        <w:rPr>
          <w:b/>
          <w:bCs/>
          <w:kern w:val="0"/>
          <w14:ligatures w14:val="none"/>
        </w:rPr>
        <w:t xml:space="preserve"> 구현하는 React 함수 컴포넌트</w:t>
      </w:r>
    </w:p>
    <w:p w14:paraId="1FE8EB7F" w14:textId="2FA4DBDB" w:rsidR="00DA055B" w:rsidRDefault="00DA055B" w:rsidP="00DA055B">
      <w:pPr>
        <w:spacing w:after="0"/>
        <w:rPr>
          <w:rFonts w:hint="eastAsia"/>
        </w:rPr>
      </w:pPr>
      <w:r>
        <w:t xml:space="preserve">- </w:t>
      </w:r>
      <w:proofErr w:type="spellStart"/>
      <w:proofErr w:type="gramStart"/>
      <w:r w:rsidRPr="00DA055B">
        <w:t>currentPageGroup</w:t>
      </w:r>
      <w:proofErr w:type="spellEnd"/>
      <w:r>
        <w:t xml:space="preserve"> </w:t>
      </w:r>
      <w:r w:rsidRPr="00DA055B">
        <w:t>:</w:t>
      </w:r>
      <w:proofErr w:type="gramEnd"/>
      <w:r w:rsidRPr="00DA055B">
        <w:t xml:space="preserve"> </w:t>
      </w:r>
      <w:r w:rsidR="00F0546C" w:rsidRPr="00F0546C">
        <w:t>현재 페이지가 속한 페이지 그룹</w:t>
      </w:r>
      <w:r w:rsidR="00F0546C" w:rsidRPr="00F0546C">
        <w:rPr>
          <w:rFonts w:hint="eastAsia"/>
        </w:rPr>
        <w:t xml:space="preserve"> 결정.</w:t>
      </w:r>
      <w:r w:rsidR="00F0546C" w:rsidRPr="00F0546C">
        <w:t xml:space="preserve"> </w:t>
      </w:r>
      <w:r w:rsidR="00F0546C" w:rsidRPr="00F0546C">
        <w:t>한 페이지 그룹에</w:t>
      </w:r>
      <w:r w:rsidR="00F0546C" w:rsidRPr="00F0546C">
        <w:rPr>
          <w:rFonts w:hint="eastAsia"/>
        </w:rPr>
        <w:t xml:space="preserve">는 </w:t>
      </w:r>
      <w:r w:rsidR="00F0546C" w:rsidRPr="00F0546C">
        <w:t>10개의 페이지가 포함</w:t>
      </w:r>
      <w:r w:rsidR="00F0546C" w:rsidRPr="00F0546C">
        <w:rPr>
          <w:rFonts w:hint="eastAsia"/>
        </w:rPr>
        <w:t>되며,</w:t>
      </w:r>
      <w:r w:rsidR="00F0546C" w:rsidRPr="00F0546C">
        <w:t xml:space="preserve"> </w:t>
      </w:r>
      <w:proofErr w:type="spellStart"/>
      <w:r w:rsidR="00F0546C" w:rsidRPr="00F0546C">
        <w:t>현재</w:t>
      </w:r>
      <w:proofErr w:type="spellEnd"/>
      <w:r w:rsidR="00F0546C" w:rsidRPr="00F0546C">
        <w:t xml:space="preserve"> 페이지를 10으로 나누어 </w:t>
      </w:r>
      <w:proofErr w:type="spellStart"/>
      <w:r w:rsidR="00F0546C" w:rsidRPr="00F0546C">
        <w:t>올림한</w:t>
      </w:r>
      <w:proofErr w:type="spellEnd"/>
      <w:r w:rsidR="00F0546C" w:rsidRPr="00F0546C">
        <w:t xml:space="preserve"> 값으로 페이지 그룹을 결정</w:t>
      </w:r>
    </w:p>
    <w:p w14:paraId="459F1B36" w14:textId="24697735" w:rsidR="00DA055B" w:rsidRPr="00DA055B" w:rsidRDefault="00DA055B" w:rsidP="00DA055B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Pr="00DA055B">
        <w:t>startPage</w:t>
      </w:r>
      <w:proofErr w:type="spellEnd"/>
      <w:r>
        <w:t xml:space="preserve"> </w:t>
      </w:r>
      <w:r w:rsidRPr="00DA055B">
        <w:t>:</w:t>
      </w:r>
      <w:proofErr w:type="gramEnd"/>
      <w:r w:rsidRPr="00DA055B">
        <w:t xml:space="preserve"> </w:t>
      </w:r>
      <w:r w:rsidR="00F0546C" w:rsidRPr="00F0546C">
        <w:t>현재 페이지 그룹에서 첫 번째 페이지의 번호를 결정</w:t>
      </w:r>
      <w:r w:rsidR="00F0546C" w:rsidRPr="00F0546C">
        <w:rPr>
          <w:rFonts w:hint="eastAsia"/>
        </w:rPr>
        <w:t>.</w:t>
      </w:r>
      <w:r w:rsidR="00F0546C" w:rsidRPr="00F0546C">
        <w:t xml:space="preserve"> 각 페이지 그룹은 일반적으로 10개의 페이지로 구성되며, 현재 페이지 그룹 번호에서 1을 뺀 후 10을 곱하고 1을 더하여 첫 번째 페이지 번호를 계산</w:t>
      </w:r>
    </w:p>
    <w:p w14:paraId="03E3C9AD" w14:textId="09E0A59D" w:rsidR="00DA055B" w:rsidRPr="00DA055B" w:rsidRDefault="00DA055B" w:rsidP="00DA055B">
      <w:pPr>
        <w:spacing w:after="0"/>
        <w:rPr>
          <w:rFonts w:hint="eastAsia"/>
        </w:rPr>
      </w:pPr>
      <w:r>
        <w:t xml:space="preserve">- </w:t>
      </w:r>
      <w:proofErr w:type="spellStart"/>
      <w:proofErr w:type="gramStart"/>
      <w:r w:rsidRPr="00DA055B">
        <w:t>endPage</w:t>
      </w:r>
      <w:proofErr w:type="spellEnd"/>
      <w:r>
        <w:t xml:space="preserve"> </w:t>
      </w:r>
      <w:r w:rsidRPr="00DA055B">
        <w:t>:</w:t>
      </w:r>
      <w:proofErr w:type="gramEnd"/>
      <w:r w:rsidR="00F0546C" w:rsidRPr="00F0546C">
        <w:t xml:space="preserve"> 현재 페이지 그룹에서 마지막 페이지의 번호를 결정. 현재 페이지 그룹의 마지막 페이지 번호는 다음 페이지 그룹의 시작 페이지보다 하나 작거나 같</w:t>
      </w:r>
      <w:r w:rsidR="00F0546C" w:rsidRPr="00F0546C">
        <w:rPr>
          <w:rFonts w:hint="eastAsia"/>
        </w:rPr>
        <w:t xml:space="preserve">으므로 </w:t>
      </w:r>
      <w:proofErr w:type="spellStart"/>
      <w:r w:rsidR="00F0546C" w:rsidRPr="00F0546C">
        <w:t>c</w:t>
      </w:r>
      <w:r w:rsidR="00F0546C" w:rsidRPr="00F0546C">
        <w:t>urrentPageGroup</w:t>
      </w:r>
      <w:proofErr w:type="spellEnd"/>
      <w:r w:rsidR="00F0546C" w:rsidRPr="00F0546C">
        <w:t xml:space="preserve"> * 10과 </w:t>
      </w:r>
      <w:proofErr w:type="spellStart"/>
      <w:r w:rsidR="00F0546C" w:rsidRPr="00F0546C">
        <w:t>totalPages</w:t>
      </w:r>
      <w:proofErr w:type="spellEnd"/>
      <w:r w:rsidR="00F0546C" w:rsidRPr="00F0546C">
        <w:t xml:space="preserve"> 중 작은 값을 선택하여 마지막 페이지 번호를 결정</w:t>
      </w:r>
    </w:p>
    <w:p w14:paraId="54BCAA45" w14:textId="2272F81B" w:rsidR="00DA055B" w:rsidRDefault="00DA055B" w:rsidP="00DA055B">
      <w:pPr>
        <w:spacing w:after="0"/>
        <w:rPr>
          <w:rFonts w:hint="eastAsia"/>
        </w:rPr>
      </w:pPr>
      <w:r>
        <w:t xml:space="preserve">- </w:t>
      </w:r>
      <w:proofErr w:type="spellStart"/>
      <w:proofErr w:type="gramStart"/>
      <w:r w:rsidRPr="00DA055B">
        <w:t>pageButtons</w:t>
      </w:r>
      <w:proofErr w:type="spellEnd"/>
      <w:r w:rsidR="00F0546C">
        <w:t xml:space="preserve"> </w:t>
      </w:r>
      <w:r w:rsidRPr="00DA055B">
        <w:t>:</w:t>
      </w:r>
      <w:proofErr w:type="gramEnd"/>
      <w:r w:rsidRPr="00DA055B">
        <w:t xml:space="preserve"> </w:t>
      </w:r>
      <w:r w:rsidR="00F0546C" w:rsidRPr="00F0546C">
        <w:t>시작 페이지부터 끝 페이지까지의 번호를 가진 페이지 버튼을 생</w:t>
      </w:r>
      <w:r w:rsidR="00F0546C" w:rsidRPr="00F0546C">
        <w:rPr>
          <w:rFonts w:hint="eastAsia"/>
        </w:rPr>
        <w:t>성</w:t>
      </w:r>
      <w:r w:rsidR="00F0546C" w:rsidRPr="00F0546C">
        <w:t xml:space="preserve">. </w:t>
      </w:r>
      <w:proofErr w:type="spellStart"/>
      <w:r w:rsidR="00F0546C" w:rsidRPr="00F0546C">
        <w:t>Array.from</w:t>
      </w:r>
      <w:proofErr w:type="spellEnd"/>
      <w:r w:rsidR="00F0546C" w:rsidRPr="00F0546C">
        <w:t>() 메서드를 사용하여 범위 내의 숫자 배열 생성, 각 숫자에 대해 시작 페이지를 더하여 페이지 버튼 배열을 생성</w:t>
      </w:r>
      <w:r w:rsidR="00F0546C" w:rsidRPr="00F0546C">
        <w:rPr>
          <w:rFonts w:hint="eastAsia"/>
        </w:rPr>
        <w:t>.</w:t>
      </w:r>
    </w:p>
    <w:p w14:paraId="39F8E938" w14:textId="206A0106" w:rsidR="001604B6" w:rsidRDefault="00DA055B" w:rsidP="00F0546C">
      <w:pPr>
        <w:spacing w:after="0"/>
      </w:pPr>
      <w:r>
        <w:t xml:space="preserve">- </w:t>
      </w:r>
      <w:r>
        <w:rPr>
          <w:rFonts w:hint="eastAsia"/>
        </w:rPr>
        <w:t>r</w:t>
      </w:r>
      <w:r>
        <w:t>eturn</w:t>
      </w:r>
      <w:proofErr w:type="gramStart"/>
      <w:r w:rsidRPr="00DA055B">
        <w:t>구문</w:t>
      </w:r>
      <w:r>
        <w:rPr>
          <w:rFonts w:hint="eastAsia"/>
        </w:rPr>
        <w:t xml:space="preserve"> </w:t>
      </w:r>
      <w:r w:rsidRPr="00DA055B">
        <w:t>:</w:t>
      </w:r>
      <w:proofErr w:type="gramEnd"/>
      <w:r w:rsidRPr="00DA055B">
        <w:t xml:space="preserve"> </w:t>
      </w:r>
      <w:proofErr w:type="spellStart"/>
      <w:r w:rsidRPr="00DA055B">
        <w:t>페이지네이션</w:t>
      </w:r>
      <w:proofErr w:type="spellEnd"/>
      <w:r w:rsidRPr="00DA055B">
        <w:t xml:space="preserve"> UI</w:t>
      </w:r>
      <w:r w:rsidR="00A916D8">
        <w:t xml:space="preserve"> </w:t>
      </w:r>
      <w:r w:rsidRPr="00DA055B">
        <w:t>렌더링</w:t>
      </w:r>
      <w:r>
        <w:t>,</w:t>
      </w:r>
      <w:r>
        <w:t xml:space="preserve"> </w:t>
      </w:r>
      <w:r w:rsidRPr="00DA055B">
        <w:t>'이전' 및 '다음' 버튼을 누를 때마다 현재 페이지</w:t>
      </w:r>
      <w:r w:rsidR="00582478">
        <w:rPr>
          <w:rFonts w:hint="eastAsia"/>
        </w:rPr>
        <w:t>에서</w:t>
      </w:r>
      <w:r w:rsidRPr="00DA055B">
        <w:t xml:space="preserve"> -1 또는 +1씩 이동</w:t>
      </w:r>
      <w:r w:rsidR="001604B6">
        <w:br w:type="page"/>
      </w:r>
    </w:p>
    <w:p w14:paraId="1CBD5557" w14:textId="77777777" w:rsidR="007D07D8" w:rsidRDefault="001604B6" w:rsidP="007D07D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9EBE2CE" wp14:editId="4B7D6AF0">
            <wp:extent cx="5615561" cy="3914602"/>
            <wp:effectExtent l="0" t="0" r="444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8427"/>
                    <a:stretch/>
                  </pic:blipFill>
                  <pic:spPr bwMode="auto">
                    <a:xfrm>
                      <a:off x="0" y="0"/>
                      <a:ext cx="5616000" cy="391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8CFAF" w14:textId="4B1134FD" w:rsidR="00DA055B" w:rsidRDefault="007D07D8" w:rsidP="007D07D8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</w:t>
      </w:r>
      <w:r>
        <w:rPr>
          <w:rFonts w:hint="eastAsia"/>
        </w:rPr>
        <w:t xml:space="preserve">게시글이 </w:t>
      </w:r>
      <w:r>
        <w:t>100</w:t>
      </w:r>
      <w:r>
        <w:rPr>
          <w:rFonts w:hint="eastAsia"/>
        </w:rPr>
        <w:t xml:space="preserve">개가 넘어가 페이지가 </w:t>
      </w:r>
      <w:r>
        <w:t>10</w:t>
      </w:r>
      <w:r>
        <w:rPr>
          <w:rFonts w:hint="eastAsia"/>
        </w:rPr>
        <w:t xml:space="preserve">페이지 이상으로 넘어갔을 시 </w:t>
      </w:r>
      <w:r>
        <w:t>1</w:t>
      </w:r>
    </w:p>
    <w:p w14:paraId="074F2E63" w14:textId="03B348F6" w:rsidR="001604B6" w:rsidRDefault="001604B6" w:rsidP="00DA055B">
      <w:pPr>
        <w:spacing w:after="0"/>
      </w:pPr>
    </w:p>
    <w:p w14:paraId="18AF710B" w14:textId="77777777" w:rsidR="007D07D8" w:rsidRDefault="001604B6" w:rsidP="007D07D8">
      <w:pPr>
        <w:keepNext/>
        <w:spacing w:after="0"/>
      </w:pPr>
      <w:r>
        <w:rPr>
          <w:noProof/>
        </w:rPr>
        <w:drawing>
          <wp:inline distT="0" distB="0" distL="0" distR="0" wp14:anchorId="2B3C8A8F" wp14:editId="2AD0B2D7">
            <wp:extent cx="5615738" cy="3862763"/>
            <wp:effectExtent l="0" t="0" r="4445" b="444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9126"/>
                    <a:stretch/>
                  </pic:blipFill>
                  <pic:spPr bwMode="auto">
                    <a:xfrm>
                      <a:off x="0" y="0"/>
                      <a:ext cx="5616000" cy="386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28DFD" w14:textId="2369B594" w:rsidR="00810D27" w:rsidRPr="00810D27" w:rsidRDefault="007D07D8" w:rsidP="007D07D8">
      <w:pPr>
        <w:pStyle w:val="a6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8529FF">
        <w:t xml:space="preserve"> - 게시글이 100개가 넘어가 페이지가 10페이지 이상으로 넘어갔을 시</w:t>
      </w:r>
      <w:r>
        <w:rPr>
          <w:rFonts w:hint="eastAsia"/>
        </w:rPr>
        <w:t>2</w:t>
      </w:r>
      <w:r w:rsidR="00810D27">
        <w:br w:type="page"/>
      </w:r>
    </w:p>
    <w:p w14:paraId="484A2674" w14:textId="504A3270" w:rsidR="00810D27" w:rsidRDefault="00810D27" w:rsidP="00810D27">
      <w:pPr>
        <w:pStyle w:val="51"/>
      </w:pPr>
      <w:r>
        <w:rPr>
          <w:rFonts w:hint="eastAsia"/>
        </w:rPr>
        <w:lastRenderedPageBreak/>
        <w:t>T</w:t>
      </w:r>
      <w:r>
        <w:t>imestamp.js</w:t>
      </w:r>
    </w:p>
    <w:p w14:paraId="0AB6EF7C" w14:textId="0E001631" w:rsidR="00721334" w:rsidRDefault="00721334" w:rsidP="00D71800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34601FD2" wp14:editId="65279DCD">
            <wp:extent cx="5616000" cy="1651948"/>
            <wp:effectExtent l="19050" t="19050" r="22860" b="2476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65194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282E2A7" w14:textId="23F50B15" w:rsidR="00D71800" w:rsidRPr="00D71800" w:rsidRDefault="00D262B4" w:rsidP="00D71800">
      <w:pPr>
        <w:rPr>
          <w:b/>
          <w:bCs/>
          <w:kern w:val="0"/>
          <w14:ligatures w14:val="none"/>
        </w:rPr>
      </w:pPr>
      <w:r>
        <w:rPr>
          <w:b/>
          <w:bCs/>
          <w:kern w:val="0"/>
          <w14:ligatures w14:val="none"/>
        </w:rPr>
        <w:t xml:space="preserve">: </w:t>
      </w:r>
      <w:r w:rsidR="00D71800" w:rsidRPr="00D71800">
        <w:rPr>
          <w:b/>
          <w:bCs/>
          <w:kern w:val="0"/>
          <w14:ligatures w14:val="none"/>
        </w:rPr>
        <w:t>타임스탬프를 받아와 한국 시간대에 맞는 형식으로 변환</w:t>
      </w:r>
      <w:r>
        <w:rPr>
          <w:b/>
          <w:bCs/>
          <w:kern w:val="0"/>
          <w14:ligatures w14:val="none"/>
        </w:rPr>
        <w:t xml:space="preserve">하는 </w:t>
      </w:r>
      <w:r>
        <w:rPr>
          <w:rFonts w:hint="eastAsia"/>
          <w:b/>
          <w:bCs/>
          <w:kern w:val="0"/>
          <w14:ligatures w14:val="none"/>
        </w:rPr>
        <w:t>함수</w:t>
      </w:r>
    </w:p>
    <w:p w14:paraId="123DF0EB" w14:textId="593FAC5C" w:rsidR="00D71800" w:rsidRDefault="00D262B4" w:rsidP="00D71800">
      <w:pPr>
        <w:spacing w:after="0"/>
      </w:pPr>
      <w:r>
        <w:t xml:space="preserve">- </w:t>
      </w:r>
      <w:r w:rsidR="00D71800" w:rsidRPr="00D71800">
        <w:t>new Date(timestamp</w:t>
      </w:r>
      <w:proofErr w:type="gramStart"/>
      <w:r w:rsidR="00D71800" w:rsidRPr="00D71800">
        <w:t>)</w:t>
      </w:r>
      <w:r>
        <w:t xml:space="preserve"> </w:t>
      </w:r>
      <w:r w:rsidR="00D71800" w:rsidRPr="00D71800">
        <w:t>:</w:t>
      </w:r>
      <w:proofErr w:type="gramEnd"/>
      <w:r w:rsidR="00D71800" w:rsidRPr="00D71800">
        <w:t xml:space="preserve"> 입력된 타임스탬프를 사용하여 JavaScript의 Date 객체</w:t>
      </w:r>
      <w:r>
        <w:rPr>
          <w:rFonts w:hint="eastAsia"/>
        </w:rPr>
        <w:t xml:space="preserve"> </w:t>
      </w:r>
      <w:r w:rsidR="00D71800" w:rsidRPr="00D71800">
        <w:t>생성</w:t>
      </w:r>
    </w:p>
    <w:p w14:paraId="5DD40921" w14:textId="77777777" w:rsidR="00360967" w:rsidRDefault="00D262B4" w:rsidP="00360967">
      <w:pPr>
        <w:spacing w:after="0"/>
      </w:pPr>
      <w:r>
        <w:rPr>
          <w:rFonts w:hint="eastAsia"/>
        </w:rPr>
        <w:t>-</w:t>
      </w:r>
      <w:r>
        <w:t xml:space="preserve"> </w:t>
      </w:r>
      <w:proofErr w:type="spellStart"/>
      <w:r w:rsidR="00D71800" w:rsidRPr="00D71800">
        <w:t>toLocaleString</w:t>
      </w:r>
      <w:proofErr w:type="spellEnd"/>
      <w:r w:rsidR="00D71800" w:rsidRPr="00D71800">
        <w:t xml:space="preserve"> 메서드를 사용하여 날짜와 시간을 한국 시간대에 맞는 로케일로 변환</w:t>
      </w:r>
    </w:p>
    <w:p w14:paraId="21885CF8" w14:textId="187F11A1" w:rsidR="00D71800" w:rsidRPr="00D71800" w:rsidRDefault="00D262B4" w:rsidP="00360967">
      <w:pPr>
        <w:spacing w:after="0"/>
        <w:rPr>
          <w:rFonts w:hint="eastAsia"/>
        </w:rPr>
      </w:pPr>
      <w:r>
        <w:t xml:space="preserve">- </w:t>
      </w:r>
      <w:r w:rsidR="00D71800" w:rsidRPr="00D71800">
        <w:t>위 코드에서는 한국 로케일인 'ko-KR'을 사용</w:t>
      </w:r>
      <w:r>
        <w:rPr>
          <w:rFonts w:hint="eastAsia"/>
        </w:rPr>
        <w:t>하였고,</w:t>
      </w:r>
      <w:r>
        <w:t xml:space="preserve"> </w:t>
      </w:r>
      <w:r w:rsidR="00D71800" w:rsidRPr="00D71800">
        <w:t>이렇게 변환된 값은 '2024.02.21. 오후 03:45'와 같은 형식으로 반환</w:t>
      </w:r>
    </w:p>
    <w:p w14:paraId="07635975" w14:textId="77777777" w:rsidR="00D71800" w:rsidRPr="00D71800" w:rsidRDefault="00D71800" w:rsidP="00D71800">
      <w:pPr>
        <w:pBdr>
          <w:bottom w:val="single" w:sz="6" w:space="1" w:color="auto"/>
        </w:pBdr>
        <w:spacing w:after="0"/>
        <w:ind w:left="0" w:right="0"/>
        <w:jc w:val="center"/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</w:pPr>
      <w:r w:rsidRPr="00D71800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양식의</w:t>
      </w:r>
      <w:r w:rsidRPr="00D71800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 xml:space="preserve"> </w:t>
      </w:r>
      <w:r w:rsidRPr="00D71800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맨</w:t>
      </w:r>
      <w:r w:rsidRPr="00D71800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 xml:space="preserve"> </w:t>
      </w:r>
      <w:r w:rsidRPr="00D71800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위</w:t>
      </w:r>
    </w:p>
    <w:p w14:paraId="5257ABC9" w14:textId="1ABCC865" w:rsidR="00810D27" w:rsidRPr="00810D27" w:rsidRDefault="00810D27" w:rsidP="00810D27">
      <w:pPr>
        <w:spacing w:after="240" w:line="252" w:lineRule="auto"/>
        <w:ind w:left="0" w:right="0"/>
      </w:pPr>
      <w:r>
        <w:br w:type="page"/>
      </w:r>
    </w:p>
    <w:p w14:paraId="265FF64F" w14:textId="7E07FC7B" w:rsidR="00810D27" w:rsidRDefault="00810D27" w:rsidP="00810D27">
      <w:pPr>
        <w:pStyle w:val="51"/>
      </w:pPr>
      <w:r>
        <w:rPr>
          <w:rFonts w:hint="eastAsia"/>
        </w:rPr>
        <w:lastRenderedPageBreak/>
        <w:t>w</w:t>
      </w:r>
      <w:r>
        <w:t>ithStyles.js</w:t>
      </w:r>
    </w:p>
    <w:tbl>
      <w:tblPr>
        <w:tblStyle w:val="a9"/>
        <w:tblW w:w="0" w:type="auto"/>
        <w:tblInd w:w="72" w:type="dxa"/>
        <w:tblLook w:val="04A0" w:firstRow="1" w:lastRow="0" w:firstColumn="1" w:lastColumn="0" w:noHBand="0" w:noVBand="1"/>
      </w:tblPr>
      <w:tblGrid>
        <w:gridCol w:w="3251"/>
        <w:gridCol w:w="5693"/>
      </w:tblGrid>
      <w:tr w:rsidR="000A5A2B" w14:paraId="320D3ED7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1723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mport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6998B" w14:textId="77777777" w:rsidR="000A5A2B" w:rsidRDefault="000A5A2B" w:rsidP="004511E4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0A5A2B" w14:paraId="6F09F01C" w14:textId="77777777" w:rsidTr="004511E4"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093AD" w14:textId="76F8A732" w:rsidR="000A5A2B" w:rsidRPr="008D774C" w:rsidRDefault="008D774C" w:rsidP="008D774C">
            <w:pPr>
              <w:ind w:left="0"/>
              <w:jc w:val="center"/>
              <w:rPr>
                <w:rFonts w:hint="eastAsia"/>
              </w:rPr>
            </w:pPr>
            <w:r w:rsidRPr="008D774C">
              <w:t>@</w:t>
            </w:r>
            <w:proofErr w:type="gramStart"/>
            <w:r w:rsidRPr="008D774C">
              <w:t>material</w:t>
            </w:r>
            <w:proofErr w:type="gramEnd"/>
            <w:r w:rsidRPr="008D774C">
              <w:t>-ui/core/styles</w:t>
            </w:r>
          </w:p>
        </w:tc>
        <w:tc>
          <w:tcPr>
            <w:tcW w:w="5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F3F74" w14:textId="77777777" w:rsidR="008D774C" w:rsidRPr="008D774C" w:rsidRDefault="008D774C" w:rsidP="008D774C">
            <w:pPr>
              <w:ind w:left="0"/>
              <w:jc w:val="center"/>
            </w:pPr>
            <w:r w:rsidRPr="00D46E77">
              <w:t>Material-UI 라이브러리에서 제공하는</w:t>
            </w:r>
            <w:r w:rsidRPr="00D46E77">
              <w:rPr>
                <w:rFonts w:hint="eastAsia"/>
              </w:rPr>
              <w:t xml:space="preserve"> </w:t>
            </w:r>
            <w:proofErr w:type="spellStart"/>
            <w:r w:rsidRPr="008D774C">
              <w:t>withStyles</w:t>
            </w:r>
            <w:proofErr w:type="spellEnd"/>
          </w:p>
          <w:p w14:paraId="7F9E17F4" w14:textId="7A6229B1" w:rsidR="000A5A2B" w:rsidRPr="0080101B" w:rsidRDefault="008D774C" w:rsidP="008D774C">
            <w:pPr>
              <w:ind w:left="0"/>
              <w:jc w:val="center"/>
            </w:pPr>
            <w:r w:rsidRPr="00D46E77">
              <w:t>컴포넌트</w:t>
            </w:r>
          </w:p>
        </w:tc>
      </w:tr>
    </w:tbl>
    <w:p w14:paraId="14348FB3" w14:textId="77777777" w:rsidR="000A5A2B" w:rsidRDefault="000A5A2B" w:rsidP="000A5A2B"/>
    <w:p w14:paraId="3C8270C5" w14:textId="77777777" w:rsidR="00721334" w:rsidRDefault="00721334" w:rsidP="008D774C">
      <w:pPr>
        <w:rPr>
          <w:b/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7A01F9BD" wp14:editId="68388E4A">
            <wp:extent cx="5616000" cy="1286715"/>
            <wp:effectExtent l="19050" t="19050" r="22860" b="279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28671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A510847" w14:textId="3AE9F5AB" w:rsidR="000D0F69" w:rsidRPr="008D774C" w:rsidRDefault="008D774C" w:rsidP="008D774C">
      <w:r w:rsidRPr="008D774C">
        <w:rPr>
          <w:b/>
          <w:bCs/>
          <w:kern w:val="0"/>
          <w14:ligatures w14:val="none"/>
        </w:rPr>
        <w:t xml:space="preserve">: </w:t>
      </w:r>
      <w:r w:rsidRPr="008D774C">
        <w:rPr>
          <w:b/>
          <w:bCs/>
          <w:kern w:val="0"/>
          <w14:ligatures w14:val="none"/>
        </w:rPr>
        <w:t>Material-UI에서 사용되는 스타일 객체</w:t>
      </w:r>
      <w:r w:rsidRPr="008D774C">
        <w:rPr>
          <w:rFonts w:hint="eastAsia"/>
          <w:b/>
          <w:bCs/>
          <w:kern w:val="0"/>
          <w14:ligatures w14:val="none"/>
        </w:rPr>
        <w:t xml:space="preserve"> </w:t>
      </w:r>
      <w:r w:rsidRPr="008D774C">
        <w:rPr>
          <w:b/>
          <w:bCs/>
          <w:kern w:val="0"/>
          <w14:ligatures w14:val="none"/>
        </w:rPr>
        <w:t>정의</w:t>
      </w:r>
    </w:p>
    <w:p w14:paraId="685572F8" w14:textId="23BF4008" w:rsidR="008D774C" w:rsidRDefault="008D774C" w:rsidP="008D774C">
      <w:pPr>
        <w:spacing w:after="0"/>
      </w:pPr>
      <w:r w:rsidRPr="008D774C">
        <w:rPr>
          <w:rFonts w:hint="eastAsia"/>
        </w:rPr>
        <w:t>-</w:t>
      </w:r>
      <w:r w:rsidRPr="008D774C">
        <w:t xml:space="preserve"> </w:t>
      </w:r>
      <w:r w:rsidRPr="008D774C">
        <w:t>테마(theme) 객체를 매개변수로 받</w:t>
      </w:r>
      <w:r>
        <w:rPr>
          <w:rFonts w:hint="eastAsia"/>
        </w:rPr>
        <w:t>음</w:t>
      </w:r>
    </w:p>
    <w:p w14:paraId="31287ABF" w14:textId="05E700F6" w:rsidR="008D774C" w:rsidRPr="008D774C" w:rsidRDefault="008D774C" w:rsidP="008D774C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8D774C">
        <w:t xml:space="preserve">스타일 객체 내에 정의된 </w:t>
      </w:r>
      <w:r>
        <w:rPr>
          <w:rFonts w:hint="eastAsia"/>
        </w:rPr>
        <w:t>r</w:t>
      </w:r>
      <w:r>
        <w:t xml:space="preserve">oot </w:t>
      </w:r>
      <w:r w:rsidRPr="008D774C">
        <w:t>클래스는 컴포넌트의 루트 요소에 적용</w:t>
      </w:r>
    </w:p>
    <w:p w14:paraId="78F9C561" w14:textId="46A1817A" w:rsidR="008D774C" w:rsidRDefault="008D774C" w:rsidP="008D774C">
      <w:pPr>
        <w:spacing w:after="0"/>
      </w:pPr>
      <w:r>
        <w:t xml:space="preserve">- </w:t>
      </w:r>
      <w:r w:rsidRPr="008D774C">
        <w:t>루트 요소의 너비를 960픽셀로 지정</w:t>
      </w:r>
    </w:p>
    <w:p w14:paraId="5DCB1D86" w14:textId="73F9AFBE" w:rsidR="008D774C" w:rsidRDefault="008D774C" w:rsidP="008D774C">
      <w:pPr>
        <w:spacing w:after="0"/>
      </w:pPr>
      <w:r>
        <w:rPr>
          <w:rFonts w:hint="eastAsia"/>
        </w:rPr>
        <w:t>-</w:t>
      </w:r>
      <w:r>
        <w:t xml:space="preserve"> </w:t>
      </w:r>
      <w:r w:rsidRPr="008D774C">
        <w:t>루트 요소의 위쪽 여백을 테마의 spacing 값</w:t>
      </w:r>
      <w:r w:rsidR="00360967">
        <w:rPr>
          <w:rFonts w:hint="eastAsia"/>
        </w:rPr>
        <w:t xml:space="preserve">을 </w:t>
      </w:r>
      <w:r w:rsidRPr="008D774C">
        <w:t>3단위만큼 설정</w:t>
      </w:r>
    </w:p>
    <w:p w14:paraId="21160BD5" w14:textId="0FEA1990" w:rsidR="008D774C" w:rsidRDefault="008D774C" w:rsidP="008D774C">
      <w:pPr>
        <w:spacing w:after="0"/>
      </w:pPr>
      <w:r>
        <w:t>-</w:t>
      </w:r>
      <w:r w:rsidRPr="008D774C">
        <w:t xml:space="preserve"> </w:t>
      </w:r>
      <w:proofErr w:type="spellStart"/>
      <w:proofErr w:type="gramStart"/>
      <w:r w:rsidRPr="008D774C">
        <w:t>theme.spacing</w:t>
      </w:r>
      <w:proofErr w:type="spellEnd"/>
      <w:proofErr w:type="gramEnd"/>
      <w:r w:rsidRPr="008D774C">
        <w:t>() 함수</w:t>
      </w:r>
      <w:r>
        <w:rPr>
          <w:rFonts w:hint="eastAsia"/>
        </w:rPr>
        <w:t xml:space="preserve"> </w:t>
      </w:r>
      <w:r>
        <w:t>:</w:t>
      </w:r>
      <w:r w:rsidRPr="008D774C">
        <w:t xml:space="preserve"> 테마에서 지정된 여백 값을 반환</w:t>
      </w:r>
    </w:p>
    <w:p w14:paraId="65D0ABF0" w14:textId="6D41C874" w:rsidR="008D774C" w:rsidRDefault="008D774C" w:rsidP="008D774C">
      <w:pPr>
        <w:spacing w:after="0"/>
      </w:pPr>
      <w:r>
        <w:rPr>
          <w:rFonts w:hint="eastAsia"/>
        </w:rPr>
        <w:t>-</w:t>
      </w:r>
      <w:r>
        <w:t xml:space="preserve"> </w:t>
      </w:r>
      <w:r w:rsidRPr="008D774C">
        <w:t>루트 요소의 좌우 여백을 자동으로 설정하여 요소를 수평 가운데에 배치</w:t>
      </w:r>
    </w:p>
    <w:p w14:paraId="1A1F4F00" w14:textId="298A3477" w:rsidR="008D774C" w:rsidRPr="008D774C" w:rsidRDefault="008D774C" w:rsidP="008D774C">
      <w:pPr>
        <w:spacing w:after="0"/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</w:pPr>
      <w:r>
        <w:rPr>
          <w:rFonts w:hint="eastAsia"/>
        </w:rPr>
        <w:t>-</w:t>
      </w:r>
      <w:r>
        <w:t xml:space="preserve"> </w:t>
      </w:r>
      <w:proofErr w:type="spellStart"/>
      <w:r w:rsidRPr="008D774C">
        <w:t>overflowX</w:t>
      </w:r>
      <w:proofErr w:type="spellEnd"/>
      <w:r w:rsidRPr="008D774C">
        <w:t xml:space="preserve">: "auto": 가로 방향으로 </w:t>
      </w:r>
      <w:proofErr w:type="spellStart"/>
      <w:r w:rsidRPr="008D774C">
        <w:t>오버플로우가</w:t>
      </w:r>
      <w:proofErr w:type="spellEnd"/>
      <w:r w:rsidRPr="008D774C">
        <w:t xml:space="preserve"> 발생할 경우 스크롤바 표시</w:t>
      </w:r>
      <w:r w:rsidRPr="008D774C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양식의</w:t>
      </w:r>
      <w:r w:rsidRPr="008D774C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 xml:space="preserve"> </w:t>
      </w:r>
      <w:r w:rsidRPr="008D774C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맨</w:t>
      </w:r>
      <w:r w:rsidRPr="008D774C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 xml:space="preserve"> </w:t>
      </w:r>
      <w:r w:rsidRPr="008D774C">
        <w:rPr>
          <w:rFonts w:ascii="Arial" w:eastAsia="굴림" w:hAnsi="Arial" w:cs="Arial" w:hint="eastAsia"/>
          <w:vanish/>
          <w:kern w:val="0"/>
          <w:sz w:val="16"/>
          <w:szCs w:val="16"/>
          <w14:ligatures w14:val="none"/>
        </w:rPr>
        <w:t>위</w:t>
      </w:r>
    </w:p>
    <w:p w14:paraId="5B7A9286" w14:textId="3E2674DD" w:rsidR="008D774C" w:rsidRPr="000A5A2B" w:rsidRDefault="008D774C" w:rsidP="008D774C">
      <w:pPr>
        <w:ind w:left="0"/>
        <w:rPr>
          <w:rFonts w:hint="eastAsia"/>
        </w:rPr>
      </w:pPr>
    </w:p>
    <w:p w14:paraId="4504EA15" w14:textId="77777777" w:rsidR="00F90032" w:rsidRPr="000A5A2B" w:rsidRDefault="00F90032">
      <w:pPr>
        <w:ind w:left="0"/>
      </w:pPr>
    </w:p>
    <w:sectPr w:rsidR="00F90032" w:rsidRPr="000A5A2B" w:rsidSect="00794EAE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F3881" w14:textId="77777777" w:rsidR="008F58C8" w:rsidRDefault="008F58C8">
      <w:r>
        <w:separator/>
      </w:r>
    </w:p>
    <w:p w14:paraId="7F77819B" w14:textId="77777777" w:rsidR="008F58C8" w:rsidRDefault="008F58C8"/>
  </w:endnote>
  <w:endnote w:type="continuationSeparator" w:id="0">
    <w:p w14:paraId="62B813C9" w14:textId="77777777" w:rsidR="008F58C8" w:rsidRDefault="008F58C8">
      <w:r>
        <w:continuationSeparator/>
      </w:r>
    </w:p>
    <w:p w14:paraId="4ADBEF12" w14:textId="77777777" w:rsidR="008F58C8" w:rsidRDefault="008F58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D927" w14:textId="77777777" w:rsidR="000C3AEB" w:rsidRDefault="000C3AEB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C935" w14:textId="77777777" w:rsidR="007B7C07" w:rsidRDefault="007B7C07">
    <w:pPr>
      <w:tabs>
        <w:tab w:val="center" w:pos="4550"/>
        <w:tab w:val="left" w:pos="5818"/>
      </w:tabs>
      <w:ind w:right="260"/>
      <w:jc w:val="right"/>
      <w:rPr>
        <w:color w:val="3B2F2A" w:themeColor="text2" w:themeShade="80"/>
        <w:sz w:val="24"/>
        <w:szCs w:val="24"/>
      </w:rPr>
    </w:pPr>
    <w:r>
      <w:rPr>
        <w:color w:val="B29C93" w:themeColor="text2" w:themeTint="99"/>
        <w:spacing w:val="60"/>
        <w:sz w:val="24"/>
        <w:szCs w:val="24"/>
        <w:lang w:val="ko-KR"/>
      </w:rPr>
      <w:t>페이지</w:t>
    </w:r>
    <w:r>
      <w:rPr>
        <w:color w:val="B29C93" w:themeColor="text2" w:themeTint="99"/>
        <w:sz w:val="24"/>
        <w:szCs w:val="24"/>
        <w:lang w:val="ko-KR"/>
      </w:rPr>
      <w:t xml:space="preserve"> </w:t>
    </w:r>
    <w:r>
      <w:rPr>
        <w:color w:val="59473F" w:themeColor="text2" w:themeShade="BF"/>
        <w:sz w:val="24"/>
        <w:szCs w:val="24"/>
      </w:rPr>
      <w:fldChar w:fldCharType="begin"/>
    </w:r>
    <w:r>
      <w:rPr>
        <w:color w:val="59473F" w:themeColor="text2" w:themeShade="BF"/>
        <w:sz w:val="24"/>
        <w:szCs w:val="24"/>
      </w:rPr>
      <w:instrText>PAGE   \* MERGEFORMAT</w:instrText>
    </w:r>
    <w:r>
      <w:rPr>
        <w:color w:val="59473F" w:themeColor="text2" w:themeShade="BF"/>
        <w:sz w:val="24"/>
        <w:szCs w:val="24"/>
      </w:rPr>
      <w:fldChar w:fldCharType="separate"/>
    </w:r>
    <w:r>
      <w:rPr>
        <w:color w:val="59473F" w:themeColor="text2" w:themeShade="BF"/>
        <w:sz w:val="24"/>
        <w:szCs w:val="24"/>
        <w:lang w:val="ko-KR"/>
      </w:rPr>
      <w:t>1</w:t>
    </w:r>
    <w:r>
      <w:rPr>
        <w:color w:val="59473F" w:themeColor="text2" w:themeShade="BF"/>
        <w:sz w:val="24"/>
        <w:szCs w:val="24"/>
      </w:rPr>
      <w:fldChar w:fldCharType="end"/>
    </w:r>
    <w:r>
      <w:rPr>
        <w:color w:val="59473F" w:themeColor="text2" w:themeShade="BF"/>
        <w:sz w:val="24"/>
        <w:szCs w:val="24"/>
        <w:lang w:val="ko-KR"/>
      </w:rPr>
      <w:t xml:space="preserve"> | </w:t>
    </w:r>
    <w:r>
      <w:rPr>
        <w:color w:val="59473F" w:themeColor="text2" w:themeShade="BF"/>
        <w:sz w:val="24"/>
        <w:szCs w:val="24"/>
      </w:rPr>
      <w:fldChar w:fldCharType="begin"/>
    </w:r>
    <w:r>
      <w:rPr>
        <w:color w:val="59473F" w:themeColor="text2" w:themeShade="BF"/>
        <w:sz w:val="24"/>
        <w:szCs w:val="24"/>
      </w:rPr>
      <w:instrText>NUMPAGES  \* Arabic  \* MERGEFORMAT</w:instrText>
    </w:r>
    <w:r>
      <w:rPr>
        <w:color w:val="59473F" w:themeColor="text2" w:themeShade="BF"/>
        <w:sz w:val="24"/>
        <w:szCs w:val="24"/>
      </w:rPr>
      <w:fldChar w:fldCharType="separate"/>
    </w:r>
    <w:r>
      <w:rPr>
        <w:color w:val="59473F" w:themeColor="text2" w:themeShade="BF"/>
        <w:sz w:val="24"/>
        <w:szCs w:val="24"/>
        <w:lang w:val="ko-KR"/>
      </w:rPr>
      <w:t>1</w:t>
    </w:r>
    <w:r>
      <w:rPr>
        <w:color w:val="59473F" w:themeColor="text2" w:themeShade="BF"/>
        <w:sz w:val="24"/>
        <w:szCs w:val="24"/>
      </w:rPr>
      <w:fldChar w:fldCharType="end"/>
    </w:r>
  </w:p>
  <w:p w14:paraId="14724D81" w14:textId="77777777" w:rsidR="00907CBB" w:rsidRPr="00A86C4E" w:rsidRDefault="00907CB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08D02" w14:textId="77777777" w:rsidR="000C3AEB" w:rsidRDefault="000C3AE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EE964" w14:textId="77777777" w:rsidR="008F58C8" w:rsidRDefault="008F58C8">
      <w:r>
        <w:separator/>
      </w:r>
    </w:p>
    <w:p w14:paraId="7CEC7C36" w14:textId="77777777" w:rsidR="008F58C8" w:rsidRDefault="008F58C8"/>
  </w:footnote>
  <w:footnote w:type="continuationSeparator" w:id="0">
    <w:p w14:paraId="465ECB1B" w14:textId="77777777" w:rsidR="008F58C8" w:rsidRDefault="008F58C8">
      <w:r>
        <w:continuationSeparator/>
      </w:r>
    </w:p>
    <w:p w14:paraId="3DA29E47" w14:textId="77777777" w:rsidR="008F58C8" w:rsidRDefault="008F58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454F7" w14:textId="77777777" w:rsidR="000C3AEB" w:rsidRDefault="000C3AEB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D13280DC37194DD19F8824E08C6F83B8"/>
      </w:placeholder>
      <w:temporary/>
      <w:showingPlcHdr/>
      <w15:appearance w15:val="hidden"/>
    </w:sdtPr>
    <w:sdtEndPr/>
    <w:sdtContent>
      <w:p w14:paraId="66355CF5" w14:textId="77777777" w:rsidR="007B7C07" w:rsidRDefault="007B7C07">
        <w:pPr>
          <w:pStyle w:val="ab"/>
        </w:pPr>
        <w:r>
          <w:rPr>
            <w:lang w:val="ko-KR"/>
          </w:rPr>
          <w:t>[여기에 입력]</w:t>
        </w:r>
      </w:p>
    </w:sdtContent>
  </w:sdt>
  <w:p w14:paraId="1A867C5A" w14:textId="3CDAA7A1" w:rsidR="00907CBB" w:rsidRPr="00A86C4E" w:rsidRDefault="00907CBB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0E66F" w14:textId="77777777" w:rsidR="00736E05" w:rsidRDefault="00736E05">
    <w:pPr>
      <w:pStyle w:val="ab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052A91C" wp14:editId="0E2E6FD1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그룹 2" descr="표지 페이지의 장식 사이드바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 xmlns:oel="http://schemas.microsoft.com/office/2019/extlst">
          <w:pict>
            <v:group w14:anchorId="7F543D3E" id="그룹 2" o:spid="_x0000_s1026" alt="표지 페이지의 장식 사이드바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6297A"/>
    <w:multiLevelType w:val="multilevel"/>
    <w:tmpl w:val="AD2C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1DA3C21"/>
    <w:multiLevelType w:val="hybridMultilevel"/>
    <w:tmpl w:val="9912D77C"/>
    <w:lvl w:ilvl="0" w:tplc="16645508">
      <w:numFmt w:val="bullet"/>
      <w:lvlText w:val="-"/>
      <w:lvlJc w:val="left"/>
      <w:pPr>
        <w:ind w:left="760" w:hanging="360"/>
      </w:pPr>
      <w:rPr>
        <w:rFonts w:ascii="Segoe UI" w:eastAsia="맑은 고딕" w:hAnsi="Segoe UI" w:cs="Segoe UI" w:hint="default"/>
        <w:color w:val="ECECEC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07DE7AB8"/>
    <w:multiLevelType w:val="hybridMultilevel"/>
    <w:tmpl w:val="3E386DB8"/>
    <w:lvl w:ilvl="0" w:tplc="CFB4E15C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090653F0"/>
    <w:multiLevelType w:val="hybridMultilevel"/>
    <w:tmpl w:val="0BB0B688"/>
    <w:lvl w:ilvl="0" w:tplc="085C31BA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4" w15:restartNumberingAfterBreak="0">
    <w:nsid w:val="09E7156A"/>
    <w:multiLevelType w:val="multilevel"/>
    <w:tmpl w:val="7B420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36341A"/>
    <w:multiLevelType w:val="hybridMultilevel"/>
    <w:tmpl w:val="F416A6FE"/>
    <w:lvl w:ilvl="0" w:tplc="04090001">
      <w:start w:val="1"/>
      <w:numFmt w:val="bullet"/>
      <w:lvlText w:val=""/>
      <w:lvlJc w:val="left"/>
      <w:pPr>
        <w:ind w:left="87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2" w:hanging="400"/>
      </w:pPr>
      <w:rPr>
        <w:rFonts w:ascii="Wingdings" w:hAnsi="Wingdings" w:hint="default"/>
      </w:rPr>
    </w:lvl>
  </w:abstractNum>
  <w:abstractNum w:abstractNumId="16" w15:restartNumberingAfterBreak="0">
    <w:nsid w:val="0C9B58FE"/>
    <w:multiLevelType w:val="hybridMultilevel"/>
    <w:tmpl w:val="01624902"/>
    <w:lvl w:ilvl="0" w:tplc="7B362BB4">
      <w:start w:val="5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7" w15:restartNumberingAfterBreak="0">
    <w:nsid w:val="134A339B"/>
    <w:multiLevelType w:val="hybridMultilevel"/>
    <w:tmpl w:val="19A8B0BE"/>
    <w:lvl w:ilvl="0" w:tplc="DD8CD872">
      <w:start w:val="5"/>
      <w:numFmt w:val="bullet"/>
      <w:lvlText w:val="-"/>
      <w:lvlJc w:val="left"/>
      <w:pPr>
        <w:ind w:left="760" w:hanging="360"/>
      </w:pPr>
      <w:rPr>
        <w:rFonts w:ascii="Segoe UI" w:eastAsia="맑은 고딕" w:hAnsi="Segoe UI" w:cs="Segoe UI" w:hint="default"/>
        <w:color w:val="ECECEC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166021E8"/>
    <w:multiLevelType w:val="hybridMultilevel"/>
    <w:tmpl w:val="123E42E0"/>
    <w:lvl w:ilvl="0" w:tplc="673E41D6">
      <w:numFmt w:val="bullet"/>
      <w:lvlText w:val=""/>
      <w:lvlJc w:val="left"/>
      <w:pPr>
        <w:ind w:left="432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18EF4043"/>
    <w:multiLevelType w:val="hybridMultilevel"/>
    <w:tmpl w:val="448ABA8E"/>
    <w:lvl w:ilvl="0" w:tplc="406CDB30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0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1CF345F2"/>
    <w:multiLevelType w:val="multilevel"/>
    <w:tmpl w:val="1E84F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601001"/>
    <w:multiLevelType w:val="hybridMultilevel"/>
    <w:tmpl w:val="7A76907C"/>
    <w:lvl w:ilvl="0" w:tplc="CAE67D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2AA52597"/>
    <w:multiLevelType w:val="hybridMultilevel"/>
    <w:tmpl w:val="86CA7A88"/>
    <w:lvl w:ilvl="0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2" w:hanging="400"/>
      </w:pPr>
      <w:rPr>
        <w:rFonts w:ascii="Wingdings" w:hAnsi="Wingdings" w:hint="default"/>
      </w:rPr>
    </w:lvl>
  </w:abstractNum>
  <w:abstractNum w:abstractNumId="25" w15:restartNumberingAfterBreak="0">
    <w:nsid w:val="2CC36FE2"/>
    <w:multiLevelType w:val="multilevel"/>
    <w:tmpl w:val="0644D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9A1DB1"/>
    <w:multiLevelType w:val="hybridMultilevel"/>
    <w:tmpl w:val="891CA1B2"/>
    <w:lvl w:ilvl="0" w:tplc="57388554">
      <w:start w:val="5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7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39B6427B"/>
    <w:multiLevelType w:val="multilevel"/>
    <w:tmpl w:val="44AAA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117883"/>
    <w:multiLevelType w:val="multilevel"/>
    <w:tmpl w:val="39D02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B55C6D"/>
    <w:multiLevelType w:val="multilevel"/>
    <w:tmpl w:val="233AA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6C7EBE"/>
    <w:multiLevelType w:val="hybridMultilevel"/>
    <w:tmpl w:val="E8746608"/>
    <w:lvl w:ilvl="0" w:tplc="AD6CA720">
      <w:numFmt w:val="bullet"/>
      <w:lvlText w:val="-"/>
      <w:lvlJc w:val="left"/>
      <w:pPr>
        <w:ind w:left="432" w:hanging="360"/>
      </w:pPr>
      <w:rPr>
        <w:rFonts w:ascii="Segoe UI" w:eastAsia="맑은 고딕" w:hAnsi="Segoe UI" w:cs="Segoe UI" w:hint="default"/>
        <w:color w:val="ECECEC"/>
        <w:sz w:val="22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2" w15:restartNumberingAfterBreak="0">
    <w:nsid w:val="49FF0077"/>
    <w:multiLevelType w:val="hybridMultilevel"/>
    <w:tmpl w:val="B880A3C2"/>
    <w:lvl w:ilvl="0" w:tplc="F064C980">
      <w:start w:val="5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3" w15:restartNumberingAfterBreak="0">
    <w:nsid w:val="4C034A31"/>
    <w:multiLevelType w:val="hybridMultilevel"/>
    <w:tmpl w:val="E71258B2"/>
    <w:lvl w:ilvl="0" w:tplc="09C89B00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40"/>
      </w:pPr>
      <w:rPr>
        <w:rFonts w:ascii="Wingdings" w:hAnsi="Wingdings" w:hint="default"/>
      </w:rPr>
    </w:lvl>
  </w:abstractNum>
  <w:abstractNum w:abstractNumId="34" w15:restartNumberingAfterBreak="0">
    <w:nsid w:val="4D2D0D35"/>
    <w:multiLevelType w:val="hybridMultilevel"/>
    <w:tmpl w:val="D9FC2412"/>
    <w:lvl w:ilvl="0" w:tplc="7F1CE25E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5" w15:restartNumberingAfterBreak="0">
    <w:nsid w:val="547A0380"/>
    <w:multiLevelType w:val="hybridMultilevel"/>
    <w:tmpl w:val="4C6C55F8"/>
    <w:lvl w:ilvl="0" w:tplc="FAC04F4A">
      <w:numFmt w:val="bullet"/>
      <w:lvlText w:val="-"/>
      <w:lvlJc w:val="left"/>
      <w:pPr>
        <w:ind w:left="760" w:hanging="360"/>
      </w:pPr>
      <w:rPr>
        <w:rFonts w:ascii="Segoe UI" w:eastAsia="맑은 고딕" w:hAnsi="Segoe UI" w:cs="Segoe UI" w:hint="default"/>
        <w:color w:val="ECECEC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6F8324A"/>
    <w:multiLevelType w:val="multilevel"/>
    <w:tmpl w:val="E7BCC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F95F25"/>
    <w:multiLevelType w:val="multilevel"/>
    <w:tmpl w:val="B5BA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2121BDD"/>
    <w:multiLevelType w:val="multilevel"/>
    <w:tmpl w:val="4E04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83636D7"/>
    <w:multiLevelType w:val="hybridMultilevel"/>
    <w:tmpl w:val="3490C070"/>
    <w:lvl w:ilvl="0" w:tplc="F5F8CCF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ACB38DD"/>
    <w:multiLevelType w:val="hybridMultilevel"/>
    <w:tmpl w:val="FA844B54"/>
    <w:lvl w:ilvl="0" w:tplc="F6E66BB2">
      <w:start w:val="5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41" w15:restartNumberingAfterBreak="0">
    <w:nsid w:val="6B3B7EAC"/>
    <w:multiLevelType w:val="multilevel"/>
    <w:tmpl w:val="E6644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7B2BBD"/>
    <w:multiLevelType w:val="hybridMultilevel"/>
    <w:tmpl w:val="D182024C"/>
    <w:lvl w:ilvl="0" w:tplc="C2ACCFBA">
      <w:numFmt w:val="bullet"/>
      <w:lvlText w:val=""/>
      <w:lvlJc w:val="left"/>
      <w:pPr>
        <w:ind w:left="432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43" w15:restartNumberingAfterBreak="0">
    <w:nsid w:val="6BD508F6"/>
    <w:multiLevelType w:val="hybridMultilevel"/>
    <w:tmpl w:val="9992F7D2"/>
    <w:lvl w:ilvl="0" w:tplc="9BFA574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6C6125A3"/>
    <w:multiLevelType w:val="hybridMultilevel"/>
    <w:tmpl w:val="EA9E30CA"/>
    <w:lvl w:ilvl="0" w:tplc="DB5284C4">
      <w:numFmt w:val="bullet"/>
      <w:lvlText w:val=""/>
      <w:lvlJc w:val="left"/>
      <w:pPr>
        <w:ind w:left="432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45" w15:restartNumberingAfterBreak="0">
    <w:nsid w:val="6D651D39"/>
    <w:multiLevelType w:val="hybridMultilevel"/>
    <w:tmpl w:val="24F299F8"/>
    <w:lvl w:ilvl="0" w:tplc="1D7EE0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6DC8527F"/>
    <w:multiLevelType w:val="hybridMultilevel"/>
    <w:tmpl w:val="047EBA58"/>
    <w:lvl w:ilvl="0" w:tplc="A69E80F0"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00"/>
      </w:pPr>
      <w:rPr>
        <w:rFonts w:ascii="Wingdings" w:hAnsi="Wingdings" w:hint="default"/>
      </w:rPr>
    </w:lvl>
  </w:abstractNum>
  <w:abstractNum w:abstractNumId="47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07E69B7"/>
    <w:multiLevelType w:val="multilevel"/>
    <w:tmpl w:val="C6B82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FC86DF2"/>
    <w:multiLevelType w:val="hybridMultilevel"/>
    <w:tmpl w:val="FFDC2D82"/>
    <w:lvl w:ilvl="0" w:tplc="097C1CD2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0"/>
  </w:num>
  <w:num w:numId="13">
    <w:abstractNumId w:val="47"/>
  </w:num>
  <w:num w:numId="14">
    <w:abstractNumId w:val="27"/>
  </w:num>
  <w:num w:numId="15">
    <w:abstractNumId w:val="23"/>
  </w:num>
  <w:num w:numId="16">
    <w:abstractNumId w:val="34"/>
  </w:num>
  <w:num w:numId="17">
    <w:abstractNumId w:val="18"/>
  </w:num>
  <w:num w:numId="18">
    <w:abstractNumId w:val="44"/>
  </w:num>
  <w:num w:numId="19">
    <w:abstractNumId w:val="49"/>
  </w:num>
  <w:num w:numId="20">
    <w:abstractNumId w:val="45"/>
  </w:num>
  <w:num w:numId="21">
    <w:abstractNumId w:val="43"/>
  </w:num>
  <w:num w:numId="22">
    <w:abstractNumId w:val="42"/>
  </w:num>
  <w:num w:numId="23">
    <w:abstractNumId w:val="12"/>
  </w:num>
  <w:num w:numId="24">
    <w:abstractNumId w:val="10"/>
  </w:num>
  <w:num w:numId="25">
    <w:abstractNumId w:val="35"/>
  </w:num>
  <w:num w:numId="26">
    <w:abstractNumId w:val="31"/>
  </w:num>
  <w:num w:numId="27">
    <w:abstractNumId w:val="11"/>
  </w:num>
  <w:num w:numId="28">
    <w:abstractNumId w:val="13"/>
  </w:num>
  <w:num w:numId="29">
    <w:abstractNumId w:val="19"/>
  </w:num>
  <w:num w:numId="30">
    <w:abstractNumId w:val="46"/>
  </w:num>
  <w:num w:numId="31">
    <w:abstractNumId w:val="26"/>
  </w:num>
  <w:num w:numId="32">
    <w:abstractNumId w:val="39"/>
  </w:num>
  <w:num w:numId="33">
    <w:abstractNumId w:val="16"/>
  </w:num>
  <w:num w:numId="34">
    <w:abstractNumId w:val="40"/>
  </w:num>
  <w:num w:numId="35">
    <w:abstractNumId w:val="17"/>
  </w:num>
  <w:num w:numId="36">
    <w:abstractNumId w:val="32"/>
  </w:num>
  <w:num w:numId="37">
    <w:abstractNumId w:val="33"/>
  </w:num>
  <w:num w:numId="38">
    <w:abstractNumId w:val="25"/>
  </w:num>
  <w:num w:numId="39">
    <w:abstractNumId w:val="37"/>
  </w:num>
  <w:num w:numId="40">
    <w:abstractNumId w:val="30"/>
  </w:num>
  <w:num w:numId="41">
    <w:abstractNumId w:val="14"/>
  </w:num>
  <w:num w:numId="42">
    <w:abstractNumId w:val="21"/>
  </w:num>
  <w:num w:numId="43">
    <w:abstractNumId w:val="29"/>
  </w:num>
  <w:num w:numId="44">
    <w:abstractNumId w:val="38"/>
  </w:num>
  <w:num w:numId="45">
    <w:abstractNumId w:val="36"/>
  </w:num>
  <w:num w:numId="46">
    <w:abstractNumId w:val="41"/>
  </w:num>
  <w:num w:numId="47">
    <w:abstractNumId w:val="48"/>
  </w:num>
  <w:num w:numId="48">
    <w:abstractNumId w:val="28"/>
  </w:num>
  <w:num w:numId="49">
    <w:abstractNumId w:val="15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1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07"/>
    <w:rsid w:val="00004DDF"/>
    <w:rsid w:val="000065ED"/>
    <w:rsid w:val="00012331"/>
    <w:rsid w:val="000558C4"/>
    <w:rsid w:val="00066C3F"/>
    <w:rsid w:val="00067E02"/>
    <w:rsid w:val="00070487"/>
    <w:rsid w:val="00073CD4"/>
    <w:rsid w:val="000863C6"/>
    <w:rsid w:val="000A5A2B"/>
    <w:rsid w:val="000C3AEB"/>
    <w:rsid w:val="000C43E7"/>
    <w:rsid w:val="000D0F69"/>
    <w:rsid w:val="000D5F71"/>
    <w:rsid w:val="000E7BCA"/>
    <w:rsid w:val="000F158D"/>
    <w:rsid w:val="00107CB6"/>
    <w:rsid w:val="00124290"/>
    <w:rsid w:val="0013333F"/>
    <w:rsid w:val="00144098"/>
    <w:rsid w:val="001454E8"/>
    <w:rsid w:val="00147F85"/>
    <w:rsid w:val="0015147E"/>
    <w:rsid w:val="00154361"/>
    <w:rsid w:val="001604B6"/>
    <w:rsid w:val="00167F2C"/>
    <w:rsid w:val="00173B38"/>
    <w:rsid w:val="00190A54"/>
    <w:rsid w:val="00193898"/>
    <w:rsid w:val="001D5529"/>
    <w:rsid w:val="0020564E"/>
    <w:rsid w:val="00210ACC"/>
    <w:rsid w:val="00226D0A"/>
    <w:rsid w:val="00254059"/>
    <w:rsid w:val="00260C68"/>
    <w:rsid w:val="002673DE"/>
    <w:rsid w:val="002A2CD4"/>
    <w:rsid w:val="002A4D43"/>
    <w:rsid w:val="002B0EF8"/>
    <w:rsid w:val="002B21AE"/>
    <w:rsid w:val="002B4AEC"/>
    <w:rsid w:val="002E1A99"/>
    <w:rsid w:val="002F266F"/>
    <w:rsid w:val="002F4248"/>
    <w:rsid w:val="0030177F"/>
    <w:rsid w:val="00312DD5"/>
    <w:rsid w:val="00320A8E"/>
    <w:rsid w:val="00327526"/>
    <w:rsid w:val="0033593E"/>
    <w:rsid w:val="0033599E"/>
    <w:rsid w:val="003465FA"/>
    <w:rsid w:val="0035101B"/>
    <w:rsid w:val="00352D1B"/>
    <w:rsid w:val="00360967"/>
    <w:rsid w:val="00367031"/>
    <w:rsid w:val="00373067"/>
    <w:rsid w:val="00392480"/>
    <w:rsid w:val="003A1C35"/>
    <w:rsid w:val="003B3845"/>
    <w:rsid w:val="003E6A2B"/>
    <w:rsid w:val="003F21B9"/>
    <w:rsid w:val="00422835"/>
    <w:rsid w:val="004237B9"/>
    <w:rsid w:val="0042575A"/>
    <w:rsid w:val="00450723"/>
    <w:rsid w:val="004534A5"/>
    <w:rsid w:val="00456284"/>
    <w:rsid w:val="004566FA"/>
    <w:rsid w:val="00465274"/>
    <w:rsid w:val="00495232"/>
    <w:rsid w:val="004A4EC4"/>
    <w:rsid w:val="004B5E0E"/>
    <w:rsid w:val="004C23B5"/>
    <w:rsid w:val="004C31A3"/>
    <w:rsid w:val="00502291"/>
    <w:rsid w:val="00503A7B"/>
    <w:rsid w:val="005116EE"/>
    <w:rsid w:val="005331CA"/>
    <w:rsid w:val="00536DB1"/>
    <w:rsid w:val="00545FC1"/>
    <w:rsid w:val="005504AE"/>
    <w:rsid w:val="00561041"/>
    <w:rsid w:val="00561682"/>
    <w:rsid w:val="0057458F"/>
    <w:rsid w:val="00582478"/>
    <w:rsid w:val="0058571A"/>
    <w:rsid w:val="005918BF"/>
    <w:rsid w:val="00592411"/>
    <w:rsid w:val="005B478B"/>
    <w:rsid w:val="005D73D8"/>
    <w:rsid w:val="00603BD1"/>
    <w:rsid w:val="00604DDE"/>
    <w:rsid w:val="0061339A"/>
    <w:rsid w:val="0062338E"/>
    <w:rsid w:val="00643D7D"/>
    <w:rsid w:val="00660B21"/>
    <w:rsid w:val="00672BD2"/>
    <w:rsid w:val="00677EAE"/>
    <w:rsid w:val="006952B1"/>
    <w:rsid w:val="006A5A2E"/>
    <w:rsid w:val="006C052B"/>
    <w:rsid w:val="006C3928"/>
    <w:rsid w:val="006F1F41"/>
    <w:rsid w:val="006F215D"/>
    <w:rsid w:val="00700019"/>
    <w:rsid w:val="00714CE5"/>
    <w:rsid w:val="007170A2"/>
    <w:rsid w:val="00721334"/>
    <w:rsid w:val="00721913"/>
    <w:rsid w:val="007243FC"/>
    <w:rsid w:val="00734E07"/>
    <w:rsid w:val="00736E05"/>
    <w:rsid w:val="00740197"/>
    <w:rsid w:val="00751A5D"/>
    <w:rsid w:val="00767AFE"/>
    <w:rsid w:val="00794EAE"/>
    <w:rsid w:val="00795073"/>
    <w:rsid w:val="007B7C07"/>
    <w:rsid w:val="007D07D8"/>
    <w:rsid w:val="007F4F00"/>
    <w:rsid w:val="007F762C"/>
    <w:rsid w:val="0080101B"/>
    <w:rsid w:val="00810D27"/>
    <w:rsid w:val="00814882"/>
    <w:rsid w:val="00822A8D"/>
    <w:rsid w:val="00831731"/>
    <w:rsid w:val="0083661E"/>
    <w:rsid w:val="00837EAD"/>
    <w:rsid w:val="008523B0"/>
    <w:rsid w:val="00852FE0"/>
    <w:rsid w:val="0086372D"/>
    <w:rsid w:val="00874542"/>
    <w:rsid w:val="00880B1E"/>
    <w:rsid w:val="008B3E36"/>
    <w:rsid w:val="008B5C04"/>
    <w:rsid w:val="008C0367"/>
    <w:rsid w:val="008D774C"/>
    <w:rsid w:val="008F58C8"/>
    <w:rsid w:val="009019C3"/>
    <w:rsid w:val="00904613"/>
    <w:rsid w:val="00907753"/>
    <w:rsid w:val="00907CBB"/>
    <w:rsid w:val="00913AE4"/>
    <w:rsid w:val="009157F0"/>
    <w:rsid w:val="00931892"/>
    <w:rsid w:val="009363DF"/>
    <w:rsid w:val="009675C9"/>
    <w:rsid w:val="009730C6"/>
    <w:rsid w:val="00976A9B"/>
    <w:rsid w:val="00980C56"/>
    <w:rsid w:val="00985DED"/>
    <w:rsid w:val="009862FA"/>
    <w:rsid w:val="009870BA"/>
    <w:rsid w:val="0099015E"/>
    <w:rsid w:val="0099384F"/>
    <w:rsid w:val="00993A07"/>
    <w:rsid w:val="00995543"/>
    <w:rsid w:val="009A32A1"/>
    <w:rsid w:val="009C1651"/>
    <w:rsid w:val="009C4EAD"/>
    <w:rsid w:val="009C79C4"/>
    <w:rsid w:val="00A03766"/>
    <w:rsid w:val="00A05EA6"/>
    <w:rsid w:val="00A126B2"/>
    <w:rsid w:val="00A15216"/>
    <w:rsid w:val="00A270C7"/>
    <w:rsid w:val="00A37FCE"/>
    <w:rsid w:val="00A54447"/>
    <w:rsid w:val="00A72CC5"/>
    <w:rsid w:val="00A75C58"/>
    <w:rsid w:val="00A766EF"/>
    <w:rsid w:val="00A83299"/>
    <w:rsid w:val="00A84F61"/>
    <w:rsid w:val="00A85912"/>
    <w:rsid w:val="00A86C4E"/>
    <w:rsid w:val="00A86DB4"/>
    <w:rsid w:val="00A90A9E"/>
    <w:rsid w:val="00A916D8"/>
    <w:rsid w:val="00AA62E5"/>
    <w:rsid w:val="00AB0904"/>
    <w:rsid w:val="00AB6400"/>
    <w:rsid w:val="00AC3AB5"/>
    <w:rsid w:val="00AD5C96"/>
    <w:rsid w:val="00B11ADC"/>
    <w:rsid w:val="00B13D07"/>
    <w:rsid w:val="00B21EC1"/>
    <w:rsid w:val="00B25BD7"/>
    <w:rsid w:val="00B55F12"/>
    <w:rsid w:val="00B76DA1"/>
    <w:rsid w:val="00B85FF1"/>
    <w:rsid w:val="00B87079"/>
    <w:rsid w:val="00BD7CCD"/>
    <w:rsid w:val="00BE1C5B"/>
    <w:rsid w:val="00C14ECD"/>
    <w:rsid w:val="00C263F2"/>
    <w:rsid w:val="00C27A49"/>
    <w:rsid w:val="00C3634A"/>
    <w:rsid w:val="00C41938"/>
    <w:rsid w:val="00C47FDD"/>
    <w:rsid w:val="00C6126B"/>
    <w:rsid w:val="00C64B77"/>
    <w:rsid w:val="00C82CA3"/>
    <w:rsid w:val="00CA532D"/>
    <w:rsid w:val="00CA6E19"/>
    <w:rsid w:val="00CB417B"/>
    <w:rsid w:val="00CB5473"/>
    <w:rsid w:val="00CC6F56"/>
    <w:rsid w:val="00CD1756"/>
    <w:rsid w:val="00D140B0"/>
    <w:rsid w:val="00D2387E"/>
    <w:rsid w:val="00D25FDB"/>
    <w:rsid w:val="00D262B4"/>
    <w:rsid w:val="00D3407F"/>
    <w:rsid w:val="00D369E8"/>
    <w:rsid w:val="00D46E77"/>
    <w:rsid w:val="00D54F61"/>
    <w:rsid w:val="00D60A3E"/>
    <w:rsid w:val="00D655DA"/>
    <w:rsid w:val="00D71800"/>
    <w:rsid w:val="00D74545"/>
    <w:rsid w:val="00D7507E"/>
    <w:rsid w:val="00D813CA"/>
    <w:rsid w:val="00D81F3A"/>
    <w:rsid w:val="00D82498"/>
    <w:rsid w:val="00DA055B"/>
    <w:rsid w:val="00DA0B66"/>
    <w:rsid w:val="00DD701E"/>
    <w:rsid w:val="00DF34B0"/>
    <w:rsid w:val="00DF5FB7"/>
    <w:rsid w:val="00E01F2F"/>
    <w:rsid w:val="00E279B8"/>
    <w:rsid w:val="00E32E61"/>
    <w:rsid w:val="00E756E6"/>
    <w:rsid w:val="00E84623"/>
    <w:rsid w:val="00EA05B8"/>
    <w:rsid w:val="00EA3ABF"/>
    <w:rsid w:val="00EB203B"/>
    <w:rsid w:val="00EB3A9C"/>
    <w:rsid w:val="00EB76E5"/>
    <w:rsid w:val="00ED517A"/>
    <w:rsid w:val="00EF062E"/>
    <w:rsid w:val="00EF3DE1"/>
    <w:rsid w:val="00F0546C"/>
    <w:rsid w:val="00F1377D"/>
    <w:rsid w:val="00F13A8E"/>
    <w:rsid w:val="00F566C9"/>
    <w:rsid w:val="00F66DB0"/>
    <w:rsid w:val="00F7381D"/>
    <w:rsid w:val="00F81D2B"/>
    <w:rsid w:val="00F9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3398FE"/>
  <w15:docId w15:val="{74CF95CD-1153-4C18-BDA1-63BDF751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4237B9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A86C4E"/>
    <w:pPr>
      <w:keepNext/>
      <w:keepLines/>
      <w:spacing w:after="40"/>
      <w:outlineLvl w:val="0"/>
    </w:pPr>
    <w:rPr>
      <w:rFonts w:cstheme="majorBidi"/>
      <w:caps/>
      <w:color w:val="355D7E" w:themeColor="accent1" w:themeShade="80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A86C4E"/>
    <w:pPr>
      <w:keepNext/>
      <w:keepLines/>
      <w:spacing w:before="120"/>
      <w:outlineLvl w:val="1"/>
    </w:pPr>
    <w:rPr>
      <w:rFonts w:cstheme="majorBidi"/>
      <w:caps/>
      <w:color w:val="B85A22" w:themeColor="accent2" w:themeShade="BF"/>
      <w:sz w:val="24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555A3C" w:themeColor="accent3" w:themeShade="80"/>
    </w:rPr>
  </w:style>
  <w:style w:type="paragraph" w:styleId="41">
    <w:name w:val="heading 4"/>
    <w:basedOn w:val="a2"/>
    <w:next w:val="a2"/>
    <w:link w:val="4Char"/>
    <w:uiPriority w:val="9"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A86C4E"/>
    <w:rPr>
      <w:rFonts w:ascii="맑은 고딕" w:eastAsia="맑은 고딕" w:hAnsi="맑은 고딕" w:cstheme="majorBidi"/>
      <w:caps/>
      <w:color w:val="355D7E" w:themeColor="accent1" w:themeShade="80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A86C4E"/>
    <w:rPr>
      <w:rFonts w:ascii="맑은 고딕" w:eastAsia="맑은 고딕" w:hAnsi="맑은 고딕" w:cstheme="majorBidi"/>
      <w:caps/>
      <w:color w:val="B85A22" w:themeColor="accent2" w:themeShade="BF"/>
      <w:sz w:val="24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555A3C" w:themeColor="accent3" w:themeShade="80"/>
    </w:rPr>
  </w:style>
  <w:style w:type="character" w:customStyle="1" w:styleId="4Char">
    <w:name w:val="제목 4 Char"/>
    <w:basedOn w:val="a3"/>
    <w:link w:val="41"/>
    <w:uiPriority w:val="9"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A86C4E"/>
    <w:pPr>
      <w:spacing w:after="0"/>
      <w:jc w:val="right"/>
    </w:pPr>
    <w:rPr>
      <w:rFonts w:cstheme="majorBidi"/>
      <w:caps/>
      <w:color w:val="B85A22" w:themeColor="accent2" w:themeShade="BF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A86C4E"/>
    <w:rPr>
      <w:rFonts w:ascii="맑은 고딕" w:eastAsia="맑은 고딕" w:hAnsi="맑은 고딕" w:cstheme="majorBidi"/>
      <w:caps/>
      <w:color w:val="B85A22" w:themeColor="accent2" w:themeShade="BF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ab">
    <w:name w:val="header"/>
    <w:basedOn w:val="a2"/>
    <w:link w:val="Char1"/>
    <w:uiPriority w:val="99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99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99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99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22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355D7E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355D7E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355D7E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af7">
    <w:name w:val="Hyperlink"/>
    <w:basedOn w:val="a3"/>
    <w:uiPriority w:val="99"/>
    <w:unhideWhenUsed/>
    <w:rsid w:val="00A86C4E"/>
    <w:rPr>
      <w:rFonts w:ascii="맑은 고딕" w:eastAsia="맑은 고딕" w:hAnsi="맑은 고딕"/>
      <w:color w:val="7C5F1D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e">
    <w:name w:val="미주 텍스트 Char"/>
    <w:basedOn w:val="a3"/>
    <w:link w:val="affc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704404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unhideWhenUsed/>
    <w:rsid w:val="00545FC1"/>
    <w:pPr>
      <w:tabs>
        <w:tab w:val="right" w:leader="dot" w:pos="9016"/>
      </w:tabs>
      <w:spacing w:after="100"/>
      <w:ind w:left="0"/>
    </w:pPr>
  </w:style>
  <w:style w:type="paragraph" w:styleId="2f6">
    <w:name w:val="toc 2"/>
    <w:basedOn w:val="a2"/>
    <w:next w:val="a2"/>
    <w:autoRedefine/>
    <w:uiPriority w:val="39"/>
    <w:unhideWhenUsed/>
    <w:rsid w:val="000C3AEB"/>
    <w:pPr>
      <w:tabs>
        <w:tab w:val="right" w:leader="dot" w:pos="9016"/>
      </w:tabs>
      <w:spacing w:after="100"/>
      <w:ind w:left="227" w:right="74"/>
    </w:pPr>
  </w:style>
  <w:style w:type="paragraph" w:styleId="3f2">
    <w:name w:val="toc 3"/>
    <w:basedOn w:val="a2"/>
    <w:next w:val="a2"/>
    <w:autoRedefine/>
    <w:uiPriority w:val="39"/>
    <w:unhideWhenUsed/>
    <w:rsid w:val="000C3AEB"/>
    <w:pPr>
      <w:tabs>
        <w:tab w:val="right" w:leader="dot" w:pos="9016"/>
      </w:tabs>
      <w:spacing w:after="100"/>
      <w:ind w:left="454" w:right="74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77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1427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5751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6628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737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05482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606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491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944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13500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7371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01239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4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0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2867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2179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80239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851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92051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245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425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2107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410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24577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73595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0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5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2.png"/><Relationship Id="rId11" Type="http://schemas.openxmlformats.org/officeDocument/2006/relationships/hyperlink" Target="file:///C:\Users\Master\Desktop\1&#52264;&#45380;&#46020;_WEB_&#48372;&#44256;&#49436;_&#52572;&#48124;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file:///C:\Users\Master\Desktop\1&#52264;&#45380;&#46020;_WEB_&#48372;&#44256;&#49436;_&#52572;&#48124;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eader" Target="header1.xml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72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file:///C:\Users\Master\Desktop\1&#52264;&#45380;&#46020;_WEB_&#48372;&#44256;&#49436;_&#52572;&#48124;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C:\Users\Master\Desktop\1&#52264;&#45380;&#46020;_WEB_&#48372;&#44256;&#49436;_&#52572;&#48124;.docx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file:///C:\Users\Master\Desktop\1&#52264;&#45380;&#46020;_WEB_&#48372;&#44256;&#49436;_&#52572;&#48124;.docx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3280DC37194DD19F8824E08C6F83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12328CD-3D99-4962-A7E1-AB6CC9667A11}"/>
      </w:docPartPr>
      <w:docPartBody>
        <w:p w:rsidR="005C79D7" w:rsidRDefault="004A5DEC" w:rsidP="004A5DEC">
          <w:pPr>
            <w:pStyle w:val="D13280DC37194DD19F8824E08C6F83B8"/>
          </w:pPr>
          <w:r>
            <w:rPr>
              <w:lang w:val="ko-KR"/>
            </w:rPr>
            <w:t>[여기에 입력]</w:t>
          </w:r>
        </w:p>
      </w:docPartBody>
    </w:docPart>
    <w:docPart>
      <w:docPartPr>
        <w:name w:val="4BC177AB903A4592A298D12D9E4EDFE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9300CE5-8AE0-471F-8CAB-F573B28EEE66}"/>
      </w:docPartPr>
      <w:docPartBody>
        <w:p w:rsidR="00000000" w:rsidRDefault="002C2D41" w:rsidP="002C2D41">
          <w:pPr>
            <w:pStyle w:val="4BC177AB903A4592A298D12D9E4EDFE0"/>
          </w:pPr>
          <w:r>
            <w:rPr>
              <w:lang w:val="ko-KR" w:bidi="ko-KR"/>
            </w:rPr>
            <w:t>회사 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EC"/>
    <w:rsid w:val="002C2D41"/>
    <w:rsid w:val="002D2860"/>
    <w:rsid w:val="004674DC"/>
    <w:rsid w:val="004A5DEC"/>
    <w:rsid w:val="0050581D"/>
    <w:rsid w:val="005C79D7"/>
    <w:rsid w:val="00611901"/>
    <w:rsid w:val="006E33B6"/>
    <w:rsid w:val="008001DE"/>
    <w:rsid w:val="008D0F8F"/>
    <w:rsid w:val="008F6411"/>
    <w:rsid w:val="008F7293"/>
    <w:rsid w:val="00C55886"/>
    <w:rsid w:val="00D7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1"/>
    <w:qFormat/>
    <w:rPr>
      <w:b/>
      <w:bCs/>
    </w:rPr>
  </w:style>
  <w:style w:type="paragraph" w:customStyle="1" w:styleId="D13280DC37194DD19F8824E08C6F83B8">
    <w:name w:val="D13280DC37194DD19F8824E08C6F83B8"/>
    <w:rsid w:val="004A5DEC"/>
    <w:pPr>
      <w:widowControl w:val="0"/>
      <w:wordWrap w:val="0"/>
      <w:autoSpaceDE w:val="0"/>
      <w:autoSpaceDN w:val="0"/>
    </w:pPr>
  </w:style>
  <w:style w:type="paragraph" w:customStyle="1" w:styleId="3CC1AD018E994DEDBEBF101B1255A2FD">
    <w:name w:val="3CC1AD018E994DEDBEBF101B1255A2FD"/>
    <w:rsid w:val="002C2D41"/>
    <w:pPr>
      <w:widowControl w:val="0"/>
      <w:wordWrap w:val="0"/>
      <w:autoSpaceDE w:val="0"/>
      <w:autoSpaceDN w:val="0"/>
    </w:pPr>
  </w:style>
  <w:style w:type="paragraph" w:customStyle="1" w:styleId="87295BE58AFF4733A8A56DCD6218762F">
    <w:name w:val="87295BE58AFF4733A8A56DCD6218762F"/>
    <w:rsid w:val="002C2D41"/>
    <w:pPr>
      <w:widowControl w:val="0"/>
      <w:wordWrap w:val="0"/>
      <w:autoSpaceDE w:val="0"/>
      <w:autoSpaceDN w:val="0"/>
    </w:pPr>
  </w:style>
  <w:style w:type="paragraph" w:customStyle="1" w:styleId="FE07AD531E4E45B7815753ED5D5A6B6F">
    <w:name w:val="FE07AD531E4E45B7815753ED5D5A6B6F"/>
    <w:rsid w:val="002C2D41"/>
    <w:pPr>
      <w:widowControl w:val="0"/>
      <w:wordWrap w:val="0"/>
      <w:autoSpaceDE w:val="0"/>
      <w:autoSpaceDN w:val="0"/>
    </w:pPr>
  </w:style>
  <w:style w:type="paragraph" w:customStyle="1" w:styleId="4BC177AB903A4592A298D12D9E4EDFE0">
    <w:name w:val="4BC177AB903A4592A298D12D9E4EDFE0"/>
    <w:rsid w:val="002C2D4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5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E7ABA2AF854194C83B3CA15432106B5" ma:contentTypeVersion="14" ma:contentTypeDescription="새 문서를 만듭니다." ma:contentTypeScope="" ma:versionID="6f4723132cc653a812d05b4e871bf9bb">
  <xsd:schema xmlns:xsd="http://www.w3.org/2001/XMLSchema" xmlns:xs="http://www.w3.org/2001/XMLSchema" xmlns:p="http://schemas.microsoft.com/office/2006/metadata/properties" xmlns:ns2="7bee9de8-e806-47d8-9386-ea77ba29aa8d" xmlns:ns3="28412a60-b3b7-4145-a90b-f67d0b97084d" targetNamespace="http://schemas.microsoft.com/office/2006/metadata/properties" ma:root="true" ma:fieldsID="0d7a2147b55502c8e464cd348a50b7da" ns2:_="" ns3:_="">
    <xsd:import namespace="7bee9de8-e806-47d8-9386-ea77ba29aa8d"/>
    <xsd:import namespace="28412a60-b3b7-4145-a90b-f67d0b9708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e9de8-e806-47d8-9386-ea77ba29aa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이미지 태그" ma:readOnly="false" ma:fieldId="{5cf76f15-5ced-4ddc-b409-7134ff3c332f}" ma:taxonomyMulti="true" ma:sspId="cdea3629-38d8-4e09-9237-b7a72321e5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412a60-b3b7-4145-a90b-f67d0b97084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c8ea92f-3614-4d4d-98c0-0a5e1627e524}" ma:internalName="TaxCatchAll" ma:showField="CatchAllData" ma:web="28412a60-b3b7-4145-a90b-f67d0b9708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70F5A8-1C40-4032-8E80-47A0064496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e9de8-e806-47d8-9386-ea77ba29aa8d"/>
    <ds:schemaRef ds:uri="28412a60-b3b7-4145-a90b-f67d0b9708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F118A-CB1B-4B3E-B971-1C571D2A4E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1BD601-5944-46FF-B9F0-AEAC2D4038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</Template>
  <TotalTime>32959</TotalTime>
  <Pages>40</Pages>
  <Words>2247</Words>
  <Characters>12809</Characters>
  <Application>Microsoft Office Word</Application>
  <DocSecurity>0</DocSecurity>
  <Lines>106</Lines>
  <Paragraphs>30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ICT 융복합 연구소</Company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Master</cp:lastModifiedBy>
  <cp:revision>117</cp:revision>
  <dcterms:created xsi:type="dcterms:W3CDTF">2023-09-18T06:43:00Z</dcterms:created>
  <dcterms:modified xsi:type="dcterms:W3CDTF">2024-02-21T07:40:00Z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